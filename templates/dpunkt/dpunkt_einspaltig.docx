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0103A2" w14:textId="77777777" w:rsidR="00FB5A65" w:rsidRPr="003E48CE" w:rsidRDefault="00FB5A65" w:rsidP="00FB5A65">
      <w:pPr>
        <w:pStyle w:val="berschrift1"/>
        <w:rPr>
          <w:noProof/>
        </w:rPr>
      </w:pPr>
      <w:bookmarkStart w:id="0" w:name="_Toc232235481"/>
      <w:r w:rsidRPr="003E48CE">
        <w:rPr>
          <w:noProof/>
        </w:rPr>
        <w:t xml:space="preserve">Verwendung der </w:t>
      </w:r>
      <w:r>
        <w:rPr>
          <w:noProof/>
        </w:rPr>
        <w:t>Dokument</w:t>
      </w:r>
      <w:r w:rsidRPr="003E48CE">
        <w:rPr>
          <w:noProof/>
        </w:rPr>
        <w:t>vorlage</w:t>
      </w:r>
      <w:bookmarkEnd w:id="0"/>
    </w:p>
    <w:p w14:paraId="53F53046" w14:textId="77777777" w:rsidR="00FB5A65" w:rsidRPr="003E48CE" w:rsidRDefault="00FB5A65" w:rsidP="00FB5A65">
      <w:pPr>
        <w:pStyle w:val="berschrift-2"/>
        <w:rPr>
          <w:noProof/>
        </w:rPr>
      </w:pPr>
      <w:bookmarkStart w:id="1" w:name="_Toc232235482"/>
      <w:r w:rsidRPr="003E48CE">
        <w:rPr>
          <w:noProof/>
        </w:rPr>
        <w:t>Grundsätzliche Anmerkungen</w:t>
      </w:r>
      <w:bookmarkEnd w:id="1"/>
    </w:p>
    <w:p w14:paraId="0049BFC8" w14:textId="77777777" w:rsidR="00FB5A65" w:rsidRPr="003E48CE" w:rsidRDefault="00FB5A65" w:rsidP="003C13FA">
      <w:pPr>
        <w:pStyle w:val="HaupttextAnfang"/>
        <w:rPr>
          <w:noProof/>
        </w:rPr>
      </w:pPr>
      <w:r w:rsidRPr="003E48CE">
        <w:rPr>
          <w:noProof/>
        </w:rPr>
        <w:t>Diese</w:t>
      </w:r>
      <w:r>
        <w:rPr>
          <w:noProof/>
        </w:rPr>
        <w:t xml:space="preserve"> Dokumentation </w:t>
      </w:r>
      <w:r w:rsidRPr="003E48CE">
        <w:rPr>
          <w:noProof/>
        </w:rPr>
        <w:t>wurde mit der neue</w:t>
      </w:r>
      <w:r>
        <w:rPr>
          <w:noProof/>
        </w:rPr>
        <w:t xml:space="preserve">n Dokumentvorlage erstellt. Dabei wurde </w:t>
      </w:r>
      <w:r w:rsidRPr="003E48CE">
        <w:rPr>
          <w:noProof/>
        </w:rPr>
        <w:t>versucht</w:t>
      </w:r>
      <w:r w:rsidR="00A811D7">
        <w:rPr>
          <w:noProof/>
        </w:rPr>
        <w:t>,</w:t>
      </w:r>
      <w:r w:rsidRPr="003E48CE">
        <w:rPr>
          <w:noProof/>
        </w:rPr>
        <w:t xml:space="preserve"> so viele Formatvorlagen wie </w:t>
      </w:r>
      <w:r w:rsidRPr="00FB5A65">
        <w:rPr>
          <w:rStyle w:val="Absatzstandardschrift"/>
        </w:rPr>
        <w:t>möglich</w:t>
      </w:r>
      <w:r w:rsidRPr="003E48CE">
        <w:rPr>
          <w:noProof/>
        </w:rPr>
        <w:t xml:space="preserve"> zu verwenden</w:t>
      </w:r>
      <w:r w:rsidR="00A811D7">
        <w:rPr>
          <w:noProof/>
        </w:rPr>
        <w:t>,</w:t>
      </w:r>
      <w:r w:rsidRPr="003E48CE">
        <w:rPr>
          <w:noProof/>
        </w:rPr>
        <w:t xml:space="preserve"> </w:t>
      </w:r>
      <w:r w:rsidR="00A811D7">
        <w:rPr>
          <w:noProof/>
        </w:rPr>
        <w:t>damit Ihnen dieses Dokument auch als anschauliches Beispiel dienen kann</w:t>
      </w:r>
      <w:r w:rsidRPr="003E48CE">
        <w:rPr>
          <w:noProof/>
        </w:rPr>
        <w:t>.</w:t>
      </w:r>
    </w:p>
    <w:p w14:paraId="284F00AC" w14:textId="77777777" w:rsidR="00FB5A65" w:rsidRPr="003E48CE" w:rsidRDefault="00A811D7" w:rsidP="00A811D7">
      <w:pPr>
        <w:pStyle w:val="HaupttextFolge"/>
      </w:pPr>
      <w:r>
        <w:t xml:space="preserve">Bitte beachten Sie grundsätzliche Folgendes: </w:t>
      </w:r>
      <w:r w:rsidR="00FB5A65" w:rsidRPr="003E48CE">
        <w:t xml:space="preserve">Um Probleme beim endgültigen Umbruch zu vermeiden, sollten </w:t>
      </w:r>
      <w:r w:rsidR="000A65A8">
        <w:t xml:space="preserve">Sie </w:t>
      </w:r>
      <w:r w:rsidR="00FB5A65" w:rsidRPr="003E48CE">
        <w:t>nur die Formatvorlagen</w:t>
      </w:r>
      <w:r>
        <w:t xml:space="preserve"> verwenden</w:t>
      </w:r>
      <w:r w:rsidR="00FB5A65" w:rsidRPr="003E48CE">
        <w:t xml:space="preserve">, </w:t>
      </w:r>
      <w:r w:rsidR="00FB5A65" w:rsidRPr="00667381">
        <w:t xml:space="preserve">die Sie </w:t>
      </w:r>
      <w:r w:rsidR="00FB5A65">
        <w:t xml:space="preserve">als Buttons </w:t>
      </w:r>
      <w:r w:rsidR="00FB5A65" w:rsidRPr="00667381">
        <w:t>in der Symbolleiste</w:t>
      </w:r>
      <w:r w:rsidR="00FB5A65" w:rsidRPr="003E48CE">
        <w:t xml:space="preserve"> </w:t>
      </w:r>
      <w:r>
        <w:t xml:space="preserve">oder bei Word 2007 unter Add-Ins </w:t>
      </w:r>
      <w:r w:rsidR="00FB5A65" w:rsidRPr="003E48CE">
        <w:t>finden. Sie finden diese Formatvorlagen auch im Auf</w:t>
      </w:r>
      <w:r w:rsidR="00FB5A65">
        <w:softHyphen/>
      </w:r>
      <w:r w:rsidR="00FB5A65" w:rsidRPr="003E48CE">
        <w:t xml:space="preserve">gabenbereich </w:t>
      </w:r>
      <w:r w:rsidR="00FB5A65" w:rsidRPr="003E48CE">
        <w:rPr>
          <w:rStyle w:val="Kursiv"/>
        </w:rPr>
        <w:t>Formatvorlagen und Formati</w:t>
      </w:r>
      <w:r w:rsidR="00FB5A65" w:rsidRPr="003E48CE">
        <w:rPr>
          <w:rStyle w:val="Kursiv"/>
        </w:rPr>
        <w:t>e</w:t>
      </w:r>
      <w:r w:rsidR="00FB5A65" w:rsidRPr="003E48CE">
        <w:rPr>
          <w:rStyle w:val="Kursiv"/>
        </w:rPr>
        <w:t>rungen</w:t>
      </w:r>
      <w:r w:rsidR="00FB5A65" w:rsidRPr="003E48CE">
        <w:t xml:space="preserve">, </w:t>
      </w:r>
      <w:r w:rsidR="00FB5A65">
        <w:t xml:space="preserve">als </w:t>
      </w:r>
      <w:r w:rsidR="00FB5A65" w:rsidRPr="008A236B">
        <w:rPr>
          <w:rStyle w:val="Kursiv"/>
        </w:rPr>
        <w:t>Benutzer</w:t>
      </w:r>
      <w:r w:rsidR="00FB5A65">
        <w:rPr>
          <w:rStyle w:val="Kursiv"/>
        </w:rPr>
        <w:softHyphen/>
      </w:r>
      <w:r w:rsidR="00FB5A65" w:rsidRPr="008A236B">
        <w:rPr>
          <w:rStyle w:val="Kursiv"/>
        </w:rPr>
        <w:t>definiert …</w:t>
      </w:r>
      <w:r w:rsidR="00FB5A65" w:rsidRPr="003E48CE">
        <w:t xml:space="preserve"> </w:t>
      </w:r>
      <w:r w:rsidR="00FB5A65">
        <w:t xml:space="preserve">  voreingestellt.</w:t>
      </w:r>
      <w:r>
        <w:t xml:space="preserve"> Erstellen Sie keine eigenen Fo</w:t>
      </w:r>
      <w:r>
        <w:t>r</w:t>
      </w:r>
      <w:r>
        <w:t>matvorlagen. Bei Bedarf sprechen Sie mit dem Lektorat bzw. unserer Herste</w:t>
      </w:r>
      <w:r>
        <w:t>l</w:t>
      </w:r>
      <w:r>
        <w:t>lungsabteilung.</w:t>
      </w:r>
    </w:p>
    <w:p w14:paraId="79D995FB" w14:textId="77777777" w:rsidR="00FB5A65" w:rsidRDefault="00FB5A65" w:rsidP="00FB5A65">
      <w:pPr>
        <w:pStyle w:val="HaupttextFolge"/>
      </w:pPr>
      <w:r>
        <w:t xml:space="preserve">In dieser </w:t>
      </w:r>
      <w:r w:rsidRPr="003E48CE">
        <w:t xml:space="preserve">Dokumentation finden Sie eine </w:t>
      </w:r>
      <w:r>
        <w:t xml:space="preserve">Erläuterung zu allen  </w:t>
      </w:r>
      <w:r w:rsidRPr="003E48CE">
        <w:t>Formatvorlagen mit kurzen Hinweisen zu deren richtigen Ver</w:t>
      </w:r>
      <w:r>
        <w:softHyphen/>
      </w:r>
      <w:r w:rsidRPr="003E48CE">
        <w:t>wendung.</w:t>
      </w:r>
    </w:p>
    <w:p w14:paraId="2B5BC20F" w14:textId="77777777" w:rsidR="00FB5A65" w:rsidRDefault="00FB5A65" w:rsidP="00FB5A65">
      <w:pPr>
        <w:pStyle w:val="berschrift-2"/>
      </w:pPr>
      <w:bookmarkStart w:id="2" w:name="_Toc232235483"/>
      <w:r>
        <w:t>Vorbereitung</w:t>
      </w:r>
      <w:bookmarkEnd w:id="2"/>
    </w:p>
    <w:p w14:paraId="7A30874C" w14:textId="77777777" w:rsidR="00FB5A65" w:rsidRDefault="00FB5A65" w:rsidP="00FB5A65">
      <w:pPr>
        <w:pStyle w:val="HaupttextAnfang"/>
        <w:rPr>
          <w:noProof/>
        </w:rPr>
      </w:pPr>
      <w:r w:rsidRPr="003E48CE">
        <w:rPr>
          <w:noProof/>
        </w:rPr>
        <w:t xml:space="preserve">Kopieren Sie die neue </w:t>
      </w:r>
      <w:r>
        <w:rPr>
          <w:noProof/>
        </w:rPr>
        <w:t xml:space="preserve">Dokumentvorlage </w:t>
      </w:r>
      <w:r w:rsidRPr="003E48CE">
        <w:rPr>
          <w:noProof/>
        </w:rPr>
        <w:t xml:space="preserve">in den Vorlagen-Ordner von Word. Bei Windows 2000 befindet sich dieser Ordner unter </w:t>
      </w:r>
      <w:r w:rsidRPr="003E48CE">
        <w:rPr>
          <w:rStyle w:val="Code"/>
          <w:noProof/>
        </w:rPr>
        <w:t>C:\Dokumente und Einstellungen\usernam</w:t>
      </w:r>
      <w:r>
        <w:rPr>
          <w:rStyle w:val="Code"/>
          <w:noProof/>
        </w:rPr>
        <w:t>e\Anwendungsdaten\Micro</w:t>
      </w:r>
      <w:r>
        <w:rPr>
          <w:rStyle w:val="Code"/>
          <w:noProof/>
        </w:rPr>
        <w:softHyphen/>
        <w:t>soft\Vor</w:t>
      </w:r>
      <w:r>
        <w:rPr>
          <w:rStyle w:val="Code"/>
          <w:noProof/>
        </w:rPr>
        <w:softHyphen/>
      </w:r>
      <w:r w:rsidRPr="003E48CE">
        <w:rPr>
          <w:rStyle w:val="Code"/>
          <w:noProof/>
        </w:rPr>
        <w:t>lagen</w:t>
      </w:r>
      <w:r w:rsidRPr="003E48CE">
        <w:rPr>
          <w:noProof/>
        </w:rPr>
        <w:t xml:space="preserve">. </w:t>
      </w:r>
      <w:r>
        <w:rPr>
          <w:noProof/>
        </w:rPr>
        <w:t>Möchten Sie ein neues Dokument erstellen oder ein bestehendes anpassen</w:t>
      </w:r>
      <w:r w:rsidR="00BC2EDE">
        <w:rPr>
          <w:noProof/>
        </w:rPr>
        <w:t>,</w:t>
      </w:r>
      <w:r>
        <w:rPr>
          <w:noProof/>
        </w:rPr>
        <w:t xml:space="preserve"> greift Word auf diesen Ordner zu</w:t>
      </w:r>
      <w:r w:rsidR="00BC2EDE">
        <w:rPr>
          <w:noProof/>
        </w:rPr>
        <w:t>,</w:t>
      </w:r>
      <w:r>
        <w:rPr>
          <w:noProof/>
        </w:rPr>
        <w:t xml:space="preserve"> und Sie können die Vorlage </w:t>
      </w:r>
      <w:r w:rsidR="00BC2EDE">
        <w:rPr>
          <w:noProof/>
        </w:rPr>
        <w:t xml:space="preserve">daraus </w:t>
      </w:r>
      <w:r>
        <w:rPr>
          <w:noProof/>
        </w:rPr>
        <w:t>auswählen.</w:t>
      </w:r>
    </w:p>
    <w:p w14:paraId="32C3643F" w14:textId="77777777" w:rsidR="00FB5A65" w:rsidRDefault="00FB5A65" w:rsidP="00FB5A65">
      <w:pPr>
        <w:pStyle w:val="HaupttextFolge"/>
      </w:pPr>
      <w:r w:rsidRPr="003E48CE">
        <w:t xml:space="preserve">Alternativ können Sie die </w:t>
      </w:r>
      <w:r>
        <w:t>V</w:t>
      </w:r>
      <w:r w:rsidRPr="003E48CE">
        <w:t>orlage auch an einem ande</w:t>
      </w:r>
      <w:r>
        <w:t>ren Ort speichern, mü</w:t>
      </w:r>
      <w:r>
        <w:t>s</w:t>
      </w:r>
      <w:r>
        <w:t xml:space="preserve">sen dann aber, </w:t>
      </w:r>
      <w:r w:rsidRPr="003E48CE">
        <w:t>um darauf zugreifen zu können</w:t>
      </w:r>
      <w:r>
        <w:t>,</w:t>
      </w:r>
      <w:r w:rsidRPr="003E48CE">
        <w:t xml:space="preserve"> immer den vollständigen Pfad angeben.</w:t>
      </w:r>
      <w:r>
        <w:t xml:space="preserve"> </w:t>
      </w:r>
    </w:p>
    <w:p w14:paraId="0CE9A59F" w14:textId="77777777" w:rsidR="00FB5A65" w:rsidRPr="003E48CE" w:rsidRDefault="00FB5A65" w:rsidP="00FB5A65">
      <w:pPr>
        <w:pStyle w:val="berschrift-2"/>
        <w:rPr>
          <w:noProof/>
        </w:rPr>
      </w:pPr>
      <w:bookmarkStart w:id="3" w:name="_Toc232235484"/>
      <w:r w:rsidRPr="003E48CE">
        <w:rPr>
          <w:noProof/>
        </w:rPr>
        <w:t>Neues Dokument erstellen</w:t>
      </w:r>
      <w:bookmarkEnd w:id="3"/>
    </w:p>
    <w:p w14:paraId="7A838B57" w14:textId="77777777" w:rsidR="00FB5A65" w:rsidRPr="001E51CC" w:rsidRDefault="00BC2EDE" w:rsidP="00FB5A65">
      <w:pPr>
        <w:pStyle w:val="HaupttextAnfang"/>
      </w:pPr>
      <w:r>
        <w:rPr>
          <w:noProof/>
        </w:rPr>
        <w:t>Wenn Sie Ihr Manuskript erst beginnen, e</w:t>
      </w:r>
      <w:r w:rsidR="00FB5A65" w:rsidRPr="003E48CE">
        <w:rPr>
          <w:noProof/>
        </w:rPr>
        <w:t xml:space="preserve">rstellen Sie ein neues Dokument über das Menü mit </w:t>
      </w:r>
      <w:r w:rsidR="00FB5A65" w:rsidRPr="003E48CE">
        <w:rPr>
          <w:rStyle w:val="Kursiv"/>
          <w:noProof/>
        </w:rPr>
        <w:t>Datei/Neu</w:t>
      </w:r>
      <w:r w:rsidR="00FB5A65" w:rsidRPr="003E48CE">
        <w:rPr>
          <w:noProof/>
        </w:rPr>
        <w:t xml:space="preserve"> und wählen</w:t>
      </w:r>
      <w:r>
        <w:rPr>
          <w:noProof/>
        </w:rPr>
        <w:t xml:space="preserve"> Sie</w:t>
      </w:r>
      <w:r w:rsidR="00FB5A65" w:rsidRPr="003E48CE">
        <w:rPr>
          <w:noProof/>
        </w:rPr>
        <w:t xml:space="preserve"> im Dialogfenster die </w:t>
      </w:r>
      <w:r w:rsidR="00FB5A65">
        <w:rPr>
          <w:noProof/>
        </w:rPr>
        <w:t>V</w:t>
      </w:r>
      <w:r w:rsidR="00FB5A65" w:rsidRPr="003E48CE">
        <w:rPr>
          <w:noProof/>
        </w:rPr>
        <w:t xml:space="preserve">orlage aus. Verwenden Sie dazu nicht die Symbolleiste oder der Tastenkombination Strg+N, </w:t>
      </w:r>
      <w:r w:rsidR="00FB5A65" w:rsidRPr="003E48CE">
        <w:rPr>
          <w:noProof/>
        </w:rPr>
        <w:lastRenderedPageBreak/>
        <w:t xml:space="preserve">da dabei die </w:t>
      </w:r>
      <w:r w:rsidR="00FB5A65">
        <w:rPr>
          <w:noProof/>
        </w:rPr>
        <w:t>V</w:t>
      </w:r>
      <w:r w:rsidR="00FB5A65" w:rsidRPr="003E48CE">
        <w:rPr>
          <w:noProof/>
        </w:rPr>
        <w:t>orlage nicht ausgewählt werden kann!</w:t>
      </w:r>
      <w:r w:rsidR="00FB5A65">
        <w:rPr>
          <w:noProof/>
        </w:rPr>
        <w:t xml:space="preserve"> Dieses Vorgehen ist aber nur möglich, wenn sich die Vorlage im entsprechenden Ordner von Word befindet. </w:t>
      </w:r>
    </w:p>
    <w:p w14:paraId="23858CDB" w14:textId="77777777" w:rsidR="00FB5A65" w:rsidRPr="008A236B" w:rsidRDefault="00FB5A65" w:rsidP="00FB5A65">
      <w:pPr>
        <w:pStyle w:val="HaupttextFolge"/>
      </w:pPr>
      <w:r>
        <w:t>Sie können aber auch ein neues Dokument erstellen</w:t>
      </w:r>
      <w:r w:rsidR="00BC2EDE">
        <w:t>,</w:t>
      </w:r>
      <w:r>
        <w:t xml:space="preserve"> indem Sie die Word</w:t>
      </w:r>
      <w:r w:rsidR="00BC2EDE">
        <w:t>-V</w:t>
      </w:r>
      <w:r>
        <w:t>orlage mit einem Doppelklick öffnen. Dabei öffnet sich nicht die Dokumentvo</w:t>
      </w:r>
      <w:r>
        <w:t>r</w:t>
      </w:r>
      <w:r>
        <w:t xml:space="preserve">lage, sondern ein neues Dokument, welches </w:t>
      </w:r>
      <w:r w:rsidR="00BC2EDE">
        <w:t>dar</w:t>
      </w:r>
      <w:r>
        <w:t>auf basiert.</w:t>
      </w:r>
    </w:p>
    <w:p w14:paraId="557977F6" w14:textId="77777777" w:rsidR="00FB5A65" w:rsidRPr="003E48CE" w:rsidRDefault="00FB5A65" w:rsidP="00FB5A65">
      <w:pPr>
        <w:pStyle w:val="berschrift-2"/>
        <w:rPr>
          <w:noProof/>
        </w:rPr>
      </w:pPr>
      <w:bookmarkStart w:id="4" w:name="_Toc232235485"/>
      <w:r w:rsidRPr="003E48CE">
        <w:rPr>
          <w:noProof/>
        </w:rPr>
        <w:t>Vorhandenes Dokument anpassen</w:t>
      </w:r>
      <w:bookmarkEnd w:id="4"/>
    </w:p>
    <w:p w14:paraId="2FFC005E" w14:textId="77777777" w:rsidR="00FB5A65" w:rsidRPr="003E48CE" w:rsidRDefault="00FB5A65" w:rsidP="00FB5A65">
      <w:pPr>
        <w:pStyle w:val="HaupttextAnfang"/>
        <w:rPr>
          <w:noProof/>
        </w:rPr>
      </w:pPr>
      <w:r w:rsidRPr="003E48CE">
        <w:rPr>
          <w:noProof/>
        </w:rPr>
        <w:t xml:space="preserve">Falls Sie bereits ein Dokument auf Basis einer anderen </w:t>
      </w:r>
      <w:r>
        <w:rPr>
          <w:noProof/>
        </w:rPr>
        <w:t>Dokument</w:t>
      </w:r>
      <w:r w:rsidRPr="003E48CE">
        <w:rPr>
          <w:noProof/>
        </w:rPr>
        <w:softHyphen/>
        <w:t xml:space="preserve">vorlage erstellt haben, können Sie diesem Dokument auch die neue </w:t>
      </w:r>
      <w:r>
        <w:rPr>
          <w:noProof/>
        </w:rPr>
        <w:t>V</w:t>
      </w:r>
      <w:r w:rsidRPr="003E48CE">
        <w:rPr>
          <w:noProof/>
        </w:rPr>
        <w:t>orlage zuweisen. Gehen Sie dabei wie folgt vor:</w:t>
      </w:r>
    </w:p>
    <w:p w14:paraId="71A6F47B" w14:textId="77777777" w:rsidR="00FB5A65" w:rsidRPr="003E48CE" w:rsidRDefault="00FB5A65" w:rsidP="00FB5A65">
      <w:pPr>
        <w:pStyle w:val="ListeNumAnfang"/>
        <w:numPr>
          <w:ilvl w:val="0"/>
          <w:numId w:val="3"/>
        </w:numPr>
        <w:rPr>
          <w:noProof/>
        </w:rPr>
      </w:pPr>
      <w:r w:rsidRPr="003E48CE">
        <w:rPr>
          <w:noProof/>
        </w:rPr>
        <w:t xml:space="preserve">Öffnen Sie über das Menü </w:t>
      </w:r>
      <w:r w:rsidRPr="009E79E0">
        <w:rPr>
          <w:rStyle w:val="Kursiv"/>
        </w:rPr>
        <w:t>Extras</w:t>
      </w:r>
      <w:r w:rsidR="00BC2EDE">
        <w:rPr>
          <w:rStyle w:val="Kursiv"/>
        </w:rPr>
        <w:t xml:space="preserve"> &gt; </w:t>
      </w:r>
      <w:r w:rsidRPr="009E79E0">
        <w:rPr>
          <w:rStyle w:val="Kursiv"/>
        </w:rPr>
        <w:t>Vorlagen</w:t>
      </w:r>
      <w:r w:rsidRPr="003E48CE">
        <w:rPr>
          <w:noProof/>
        </w:rPr>
        <w:t xml:space="preserve"> und </w:t>
      </w:r>
      <w:r w:rsidRPr="009E79E0">
        <w:rPr>
          <w:rStyle w:val="Kursiv"/>
        </w:rPr>
        <w:t>Add-ins...</w:t>
      </w:r>
      <w:r w:rsidRPr="003E48CE">
        <w:rPr>
          <w:noProof/>
        </w:rPr>
        <w:t xml:space="preserve"> das Dialogfenster </w:t>
      </w:r>
      <w:r w:rsidRPr="009E79E0">
        <w:rPr>
          <w:rStyle w:val="Kursiv"/>
        </w:rPr>
        <w:t>Dokumentvorlagen und Add-Ins</w:t>
      </w:r>
      <w:r w:rsidRPr="003E48CE">
        <w:rPr>
          <w:noProof/>
        </w:rPr>
        <w:t xml:space="preserve"> und klicken Sie auf die Schaltfläche </w:t>
      </w:r>
      <w:r w:rsidRPr="009E79E0">
        <w:rPr>
          <w:rStyle w:val="Kursiv"/>
        </w:rPr>
        <w:t>Anfügen</w:t>
      </w:r>
      <w:r>
        <w:rPr>
          <w:noProof/>
        </w:rPr>
        <w:t>.</w:t>
      </w:r>
    </w:p>
    <w:p w14:paraId="2CFE06D3" w14:textId="77777777" w:rsidR="00FB5A65" w:rsidRPr="003E48CE" w:rsidRDefault="00FB5A65" w:rsidP="00FB5A65">
      <w:pPr>
        <w:pStyle w:val="ListeNumFolge"/>
        <w:numPr>
          <w:ilvl w:val="0"/>
          <w:numId w:val="3"/>
        </w:numPr>
      </w:pPr>
      <w:r w:rsidRPr="003E48CE">
        <w:t>Im D</w:t>
      </w:r>
      <w:r>
        <w:t xml:space="preserve">ialogfenster </w:t>
      </w:r>
      <w:r w:rsidRPr="009E79E0">
        <w:rPr>
          <w:rStyle w:val="Kursiv"/>
        </w:rPr>
        <w:t>Vorlage verbinden</w:t>
      </w:r>
      <w:r w:rsidRPr="003E48CE">
        <w:t xml:space="preserve"> wählen Sie die Formatvorlage aus den angezeigten aus. Haben Sie die Formatvorlage nicht in diesem Ordner gespe</w:t>
      </w:r>
      <w:r w:rsidRPr="003E48CE">
        <w:t>i</w:t>
      </w:r>
      <w:r w:rsidRPr="003E48CE">
        <w:t>chert, müssen Sie erst noch den Speicherort angeben. Bestäti</w:t>
      </w:r>
      <w:r>
        <w:t>gen Sie die Au</w:t>
      </w:r>
      <w:r>
        <w:t>s</w:t>
      </w:r>
      <w:r>
        <w:t xml:space="preserve">wahl mit </w:t>
      </w:r>
      <w:r w:rsidRPr="00653B2B">
        <w:rPr>
          <w:rStyle w:val="Kursiv"/>
        </w:rPr>
        <w:t>Öffnen</w:t>
      </w:r>
      <w:r w:rsidRPr="003E48CE">
        <w:t>.</w:t>
      </w:r>
    </w:p>
    <w:p w14:paraId="2858951C" w14:textId="77777777" w:rsidR="00FB5A65" w:rsidRPr="003E48CE" w:rsidRDefault="00FB5A65" w:rsidP="00FB5A65">
      <w:pPr>
        <w:pStyle w:val="ListeNumFolge"/>
        <w:numPr>
          <w:ilvl w:val="0"/>
          <w:numId w:val="3"/>
        </w:numPr>
      </w:pPr>
      <w:r w:rsidRPr="003E48CE">
        <w:t xml:space="preserve">Anschließend deaktivieren Sie im Dialogfenster </w:t>
      </w:r>
      <w:r w:rsidRPr="009E79E0">
        <w:rPr>
          <w:rStyle w:val="Kursiv"/>
        </w:rPr>
        <w:t>Dokument</w:t>
      </w:r>
      <w:r w:rsidRPr="009E79E0">
        <w:rPr>
          <w:rStyle w:val="Kursiv"/>
        </w:rPr>
        <w:softHyphen/>
        <w:t>vorlagen und Add-In</w:t>
      </w:r>
      <w:r>
        <w:rPr>
          <w:rStyle w:val="Kursiv"/>
        </w:rPr>
        <w:t>s</w:t>
      </w:r>
      <w:r w:rsidRPr="003E48CE">
        <w:t xml:space="preserve"> das Kontrollfeld </w:t>
      </w:r>
      <w:r w:rsidRPr="009E79E0">
        <w:rPr>
          <w:rStyle w:val="Kursiv"/>
        </w:rPr>
        <w:t>Formatvorlagen automatisch aktualisieren</w:t>
      </w:r>
      <w:r w:rsidRPr="003E48CE">
        <w:t xml:space="preserve"> und schließen da</w:t>
      </w:r>
      <w:r>
        <w:t xml:space="preserve">s Dialogfenster mit </w:t>
      </w:r>
      <w:r w:rsidRPr="009E79E0">
        <w:rPr>
          <w:rStyle w:val="Kursiv"/>
        </w:rPr>
        <w:t>OK</w:t>
      </w:r>
      <w:r w:rsidRPr="003E48CE">
        <w:t>.</w:t>
      </w:r>
    </w:p>
    <w:p w14:paraId="695D1F72" w14:textId="77777777" w:rsidR="00FB5A65" w:rsidRPr="003E48CE" w:rsidRDefault="00FB5A65" w:rsidP="00FB5A65">
      <w:pPr>
        <w:pStyle w:val="HaupttextAnfang"/>
        <w:rPr>
          <w:noProof/>
        </w:rPr>
      </w:pPr>
      <w:r w:rsidRPr="003E48CE">
        <w:rPr>
          <w:noProof/>
        </w:rPr>
        <w:t>Jetzt stehen Ihnen die neuen Formatvorlagen zur Verfügung</w:t>
      </w:r>
      <w:r>
        <w:rPr>
          <w:noProof/>
        </w:rPr>
        <w:t>.</w:t>
      </w:r>
    </w:p>
    <w:p w14:paraId="348C552C" w14:textId="77777777" w:rsidR="00FB5A65" w:rsidRPr="003E48CE" w:rsidRDefault="00FB5A65" w:rsidP="00FB5A65">
      <w:pPr>
        <w:pStyle w:val="berschrift-2"/>
        <w:rPr>
          <w:noProof/>
        </w:rPr>
      </w:pPr>
      <w:bookmarkStart w:id="5" w:name="_Toc232235486"/>
      <w:r w:rsidRPr="003E48CE">
        <w:rPr>
          <w:noProof/>
        </w:rPr>
        <w:t>Formate zuweisen</w:t>
      </w:r>
      <w:bookmarkEnd w:id="5"/>
    </w:p>
    <w:p w14:paraId="06AC3D06" w14:textId="77777777" w:rsidR="00FB5A65" w:rsidRPr="005053DC" w:rsidRDefault="00FB5A65" w:rsidP="00FB5A65">
      <w:pPr>
        <w:pStyle w:val="HaupttextAnfang"/>
        <w:rPr>
          <w:noProof/>
        </w:rPr>
      </w:pPr>
      <w:r w:rsidRPr="003E48CE">
        <w:rPr>
          <w:noProof/>
        </w:rPr>
        <w:t xml:space="preserve">Formatierungen sollten ausschließlich über die dpunkt-Formate erfolgen. Nutzen Sie dazu die Buttons </w:t>
      </w:r>
      <w:r>
        <w:rPr>
          <w:noProof/>
        </w:rPr>
        <w:t xml:space="preserve">der Symbolleiste dpunkt-Formate. Diese lässt sich auch aus der oberen Leiste lösen und im Arbeitsbereich platzieren. </w:t>
      </w:r>
      <w:r w:rsidRPr="003E48CE">
        <w:t>Sie finden hier alle Fo</w:t>
      </w:r>
      <w:r w:rsidRPr="003E48CE">
        <w:t>r</w:t>
      </w:r>
      <w:r w:rsidRPr="003E48CE">
        <w:t xml:space="preserve">matierungen, die auch später im Buch genutzt werden. </w:t>
      </w:r>
    </w:p>
    <w:p w14:paraId="18ADBFF6" w14:textId="77777777" w:rsidR="00FB5A65" w:rsidRDefault="00FB5A65" w:rsidP="00FB5A65">
      <w:pPr>
        <w:pStyle w:val="HaupttextFolge"/>
      </w:pPr>
      <w:r w:rsidRPr="003E48CE">
        <w:t>Ähnliche Formate wie z.B. die einzelnen Überschriften wurden zu Menüpun</w:t>
      </w:r>
      <w:r w:rsidRPr="003E48CE">
        <w:t>k</w:t>
      </w:r>
      <w:r w:rsidRPr="003E48CE">
        <w:t>ten zusammengefasst, die Sie an dem kleinen Pfeil</w:t>
      </w:r>
      <w:r w:rsidR="00BC2EDE" w:rsidRPr="00BC2EDE">
        <w:t xml:space="preserve"> </w:t>
      </w:r>
      <w:r w:rsidR="00BC2EDE">
        <w:t>rechts neben dem Knopftitel</w:t>
      </w:r>
      <w:r w:rsidRPr="003E48CE">
        <w:t xml:space="preserve"> erkennen. </w:t>
      </w:r>
    </w:p>
    <w:p w14:paraId="5CA9FD5B" w14:textId="77777777" w:rsidR="00BC2EDE" w:rsidRPr="003E48CE" w:rsidRDefault="00BC2EDE" w:rsidP="00BC2EDE">
      <w:pPr>
        <w:pStyle w:val="HaupttextFolge"/>
      </w:pPr>
      <w:r w:rsidRPr="00BC2EDE">
        <w:rPr>
          <w:rStyle w:val="Absatzstandardschrift"/>
        </w:rPr>
        <w:t>Verwenden Sie bitte keine Standard-Word-Funktionen,</w:t>
      </w:r>
      <w:r>
        <w:t xml:space="preserve"> etwa die </w:t>
      </w:r>
      <w:r w:rsidRPr="003E48CE">
        <w:t>Word-Buttons für Fett und Kursiv</w:t>
      </w:r>
      <w:r>
        <w:t xml:space="preserve"> oder für Listen. Ändern Sie auch nicht</w:t>
      </w:r>
      <w:r w:rsidRPr="003E48CE">
        <w:t xml:space="preserve"> manuell die Schriftgröße</w:t>
      </w:r>
      <w:r>
        <w:t>. Wenn Sie dies tun</w:t>
      </w:r>
      <w:r w:rsidRPr="003E48CE">
        <w:t xml:space="preserve">, legt Word neue Formate an, </w:t>
      </w:r>
      <w:r>
        <w:t>die</w:t>
      </w:r>
      <w:r w:rsidRPr="003E48CE">
        <w:t xml:space="preserve"> Sie dann im Pop-Up</w:t>
      </w:r>
      <w:r>
        <w:t>-Menü der Symbol</w:t>
      </w:r>
      <w:r>
        <w:softHyphen/>
        <w:t xml:space="preserve">leiste </w:t>
      </w:r>
      <w:r w:rsidRPr="00591BFE">
        <w:rPr>
          <w:rStyle w:val="Kursiv"/>
        </w:rPr>
        <w:t>Formate</w:t>
      </w:r>
      <w:r>
        <w:t xml:space="preserve"> und im Dialo</w:t>
      </w:r>
      <w:r>
        <w:t>g</w:t>
      </w:r>
      <w:r>
        <w:t xml:space="preserve">fenster </w:t>
      </w:r>
      <w:r w:rsidRPr="00591BFE">
        <w:rPr>
          <w:rStyle w:val="Kursiv"/>
        </w:rPr>
        <w:t>Formatvorlagen und Formatierungen</w:t>
      </w:r>
      <w:r w:rsidRPr="003E48CE">
        <w:t xml:space="preserve"> finden. Dieses Vorgehen führt zu einer unüber</w:t>
      </w:r>
      <w:r>
        <w:softHyphen/>
      </w:r>
      <w:r w:rsidRPr="003E48CE">
        <w:t>schaubaren Menge an Vorl</w:t>
      </w:r>
      <w:r w:rsidRPr="003E48CE">
        <w:t>a</w:t>
      </w:r>
      <w:r w:rsidRPr="003E48CE">
        <w:t>gen, die zum einen das Arbeiten in Word erschweren und zum anderen nicht vom Satzprogramm übe</w:t>
      </w:r>
      <w:r w:rsidRPr="003E48CE">
        <w:t>r</w:t>
      </w:r>
      <w:r w:rsidRPr="003E48CE">
        <w:t>nommen werden.</w:t>
      </w:r>
    </w:p>
    <w:p w14:paraId="006986B8" w14:textId="77777777" w:rsidR="00FB5A65" w:rsidRPr="003E48CE" w:rsidRDefault="00FB5A65" w:rsidP="00FB5A65">
      <w:pPr>
        <w:pStyle w:val="berschrift-zwi"/>
        <w:rPr>
          <w:noProof/>
        </w:rPr>
      </w:pPr>
      <w:r w:rsidRPr="003E48CE">
        <w:rPr>
          <w:noProof/>
        </w:rPr>
        <w:lastRenderedPageBreak/>
        <w:t>Absatzformate und Zeichenformate</w:t>
      </w:r>
    </w:p>
    <w:p w14:paraId="6B620194" w14:textId="77777777" w:rsidR="00FB5A65" w:rsidRDefault="00FB5A65" w:rsidP="00FB5A65">
      <w:pPr>
        <w:pStyle w:val="HaupttextAnfang"/>
        <w:rPr>
          <w:noProof/>
        </w:rPr>
      </w:pPr>
      <w:r w:rsidRPr="003E48CE">
        <w:rPr>
          <w:noProof/>
        </w:rPr>
        <w:t>Wollen Sie einen Absatz formatieren</w:t>
      </w:r>
      <w:r w:rsidR="00BC2EDE">
        <w:rPr>
          <w:noProof/>
        </w:rPr>
        <w:t>,</w:t>
      </w:r>
      <w:r w:rsidRPr="003E48CE">
        <w:rPr>
          <w:noProof/>
        </w:rPr>
        <w:t xml:space="preserve"> muss dieser dazu nicht vollständig markiert werden. Es reicht</w:t>
      </w:r>
      <w:r w:rsidR="00BC2EDE">
        <w:rPr>
          <w:noProof/>
        </w:rPr>
        <w:t>,</w:t>
      </w:r>
      <w:r w:rsidRPr="003E48CE">
        <w:rPr>
          <w:noProof/>
        </w:rPr>
        <w:t xml:space="preserve"> wenn sich der</w:t>
      </w:r>
      <w:r>
        <w:rPr>
          <w:noProof/>
        </w:rPr>
        <w:t xml:space="preserve"> Cursor in dem Absatz befindet. Wenn Sie nur einen Teil des Absatzes markiert haben, werden die Absatzformate wie Zeichenformate behandelt. Dies sollten Sie deshalb nicht tun.</w:t>
      </w:r>
    </w:p>
    <w:p w14:paraId="29E38893" w14:textId="77777777" w:rsidR="00FB5A65" w:rsidRPr="009E79E0" w:rsidRDefault="00FB5A65" w:rsidP="00FB5A65">
      <w:pPr>
        <w:pStyle w:val="HaupttextFolge"/>
      </w:pPr>
      <w:r>
        <w:t>Abstände zwischen Absätzen unterschiedlicher Formatierung wurden in den Absatzformaten definiert. Daher ist es nicht notwendig</w:t>
      </w:r>
      <w:r w:rsidR="00BC2EDE">
        <w:t>,</w:t>
      </w:r>
      <w:r>
        <w:t xml:space="preserve"> Leerzeilen einzufügen.</w:t>
      </w:r>
    </w:p>
    <w:p w14:paraId="18FB305E" w14:textId="77777777" w:rsidR="00BC2EDE" w:rsidRDefault="00BC2EDE" w:rsidP="00BC2EDE">
      <w:pPr>
        <w:pStyle w:val="HaupttextFolge"/>
        <w:rPr>
          <w:rStyle w:val="Absatzstandardschrift"/>
        </w:rPr>
      </w:pPr>
      <w:r w:rsidRPr="003E48CE">
        <w:t>Wenn Sie einzelne Wörter oder Zeichen formatieren wollen</w:t>
      </w:r>
      <w:r>
        <w:t>,</w:t>
      </w:r>
      <w:r w:rsidRPr="003E48CE">
        <w:t xml:space="preserve"> stehen Ihnen </w:t>
      </w:r>
      <w:r>
        <w:t>neun</w:t>
      </w:r>
      <w:r w:rsidRPr="003E48CE">
        <w:t xml:space="preserve"> Zeichenformate zur Verfügung sowie die Mö</w:t>
      </w:r>
      <w:r>
        <w:t>glichkeit, diese mit dem Fo</w:t>
      </w:r>
      <w:r>
        <w:t>r</w:t>
      </w:r>
      <w:r>
        <w:t xml:space="preserve">mat </w:t>
      </w:r>
      <w:r w:rsidRPr="00801BA5">
        <w:rPr>
          <w:rStyle w:val="Kursiv"/>
        </w:rPr>
        <w:t>Absatzstandardschrift</w:t>
      </w:r>
      <w:r w:rsidRPr="003E48CE">
        <w:t xml:space="preserve"> wieder zu entfe</w:t>
      </w:r>
      <w:r w:rsidRPr="003E48CE">
        <w:t>r</w:t>
      </w:r>
      <w:r w:rsidRPr="003E48CE">
        <w:t xml:space="preserve">nen. </w:t>
      </w:r>
      <w:r>
        <w:rPr>
          <w:rStyle w:val="Absatzstandardschrift"/>
        </w:rPr>
        <w:t xml:space="preserve">Im Fenster </w:t>
      </w:r>
      <w:r w:rsidRPr="00591BFE">
        <w:rPr>
          <w:rStyle w:val="Kursiv"/>
        </w:rPr>
        <w:t>Formatvorlagen und Formatierungen</w:t>
      </w:r>
      <w:r w:rsidRPr="003E48CE">
        <w:rPr>
          <w:rStyle w:val="Absatzstandardschrift"/>
        </w:rPr>
        <w:t xml:space="preserve"> erkennen Sie die Zeichen</w:t>
      </w:r>
      <w:r w:rsidRPr="003E48CE">
        <w:rPr>
          <w:rStyle w:val="Absatzstandardschrift"/>
        </w:rPr>
        <w:softHyphen/>
        <w:t>formate an dem kleinen unterstrichene</w:t>
      </w:r>
      <w:r>
        <w:rPr>
          <w:rStyle w:val="Absatzstandardschrift"/>
        </w:rPr>
        <w:t>n</w:t>
      </w:r>
      <w:r w:rsidRPr="003E48CE">
        <w:rPr>
          <w:rStyle w:val="Absatzstandardschrift"/>
        </w:rPr>
        <w:t xml:space="preserve"> a rechts neben dem Formatnamen</w:t>
      </w:r>
      <w:r>
        <w:rPr>
          <w:rStyle w:val="Absatzstandardschrift"/>
        </w:rPr>
        <w:t>. Es werden immer die markierten Zeichen formatiert. Um ein Wort zu markieren, klicken Sie zweimal auf dieses. Kli</w:t>
      </w:r>
      <w:r>
        <w:rPr>
          <w:rStyle w:val="Absatzstandardschrift"/>
        </w:rPr>
        <w:t>c</w:t>
      </w:r>
      <w:r>
        <w:rPr>
          <w:rStyle w:val="Absatzstandardschrift"/>
        </w:rPr>
        <w:t>ken Sie noch einmal, wird der ganze Absatz ausgewählt.</w:t>
      </w:r>
    </w:p>
    <w:p w14:paraId="777B4C21" w14:textId="77777777" w:rsidR="00FB5A65" w:rsidRDefault="00FB5A65" w:rsidP="00BC2EDE">
      <w:pPr>
        <w:pStyle w:val="HaupttextFolge"/>
        <w:ind w:firstLine="0"/>
        <w:rPr>
          <w:rStyle w:val="Absatzstandardschrift"/>
        </w:rPr>
      </w:pPr>
    </w:p>
    <w:p w14:paraId="502480DA" w14:textId="77777777" w:rsidR="00FB5A65" w:rsidRPr="003E48CE" w:rsidRDefault="00FB5A65" w:rsidP="00FB5A65">
      <w:pPr>
        <w:pStyle w:val="berschrift1"/>
        <w:rPr>
          <w:noProof/>
        </w:rPr>
      </w:pPr>
      <w:bookmarkStart w:id="6" w:name="_Toc232235487"/>
      <w:r w:rsidRPr="003E48CE">
        <w:rPr>
          <w:noProof/>
        </w:rPr>
        <w:lastRenderedPageBreak/>
        <w:t>Die einzelnen Formate</w:t>
      </w:r>
      <w:bookmarkEnd w:id="6"/>
    </w:p>
    <w:p w14:paraId="23701692" w14:textId="77777777" w:rsidR="00FB5A65" w:rsidRPr="003E48CE" w:rsidRDefault="00FB5A65" w:rsidP="00FB5A65">
      <w:pPr>
        <w:pStyle w:val="HaupttextAnfang"/>
        <w:rPr>
          <w:noProof/>
        </w:rPr>
      </w:pPr>
      <w:r w:rsidRPr="003E48CE">
        <w:rPr>
          <w:noProof/>
        </w:rPr>
        <w:t>Im folgenden Teil finden Sie eine Übersicht über aller Formate sowie Hinweise zu deren Verwendung.</w:t>
      </w:r>
    </w:p>
    <w:p w14:paraId="1E1E9DAE" w14:textId="77777777" w:rsidR="00FB5A65" w:rsidRPr="003E48CE" w:rsidRDefault="00FB5A65" w:rsidP="00FB5A65">
      <w:pPr>
        <w:pStyle w:val="berschrift-2"/>
        <w:rPr>
          <w:noProof/>
        </w:rPr>
      </w:pPr>
      <w:bookmarkStart w:id="7" w:name="_Toc232235488"/>
      <w:r w:rsidRPr="003E48CE">
        <w:rPr>
          <w:noProof/>
        </w:rPr>
        <w:t>Überschriften</w:t>
      </w:r>
      <w:bookmarkEnd w:id="7"/>
    </w:p>
    <w:p w14:paraId="1793F05C" w14:textId="77777777" w:rsidR="00FB5A65" w:rsidRPr="003E48CE" w:rsidRDefault="00FB5A65" w:rsidP="00FB5A65">
      <w:pPr>
        <w:pStyle w:val="HaupttextAnfang"/>
      </w:pPr>
      <w:r w:rsidRPr="003E48CE">
        <w:rPr>
          <w:noProof/>
        </w:rPr>
        <w:t>Es gibt fünf Überschriften, wobei die der 5. Ebene (</w:t>
      </w:r>
      <w:r>
        <w:rPr>
          <w:noProof/>
        </w:rPr>
        <w:t>Überschrift-zwi</w:t>
      </w:r>
      <w:r w:rsidRPr="003E48CE">
        <w:rPr>
          <w:noProof/>
        </w:rPr>
        <w:t>) nicht nummeriert ist. Die Nummerierung erfolgt automatisch</w:t>
      </w:r>
      <w:r w:rsidR="00BC2EDE">
        <w:rPr>
          <w:noProof/>
        </w:rPr>
        <w:t>,</w:t>
      </w:r>
      <w:r w:rsidRPr="003E48CE">
        <w:rPr>
          <w:noProof/>
        </w:rPr>
        <w:t xml:space="preserve"> und als Format für den folgenden Absatz wurde Haupttext_Anfang eingestellt. </w:t>
      </w:r>
      <w:r>
        <w:rPr>
          <w:noProof/>
        </w:rPr>
        <w:t xml:space="preserve">Überschrift-1 steht immer automatisch auf einer neuen Seite, sodass Sie hier nicht einen manuellen Seitenwechsel erzeugen müssen. Sie erscheint zusammen mit der Seitenzahl in der Kopfzeile. Wird diese nicht angezeigt, können Sie sie über </w:t>
      </w:r>
      <w:r w:rsidRPr="00591BFE">
        <w:rPr>
          <w:rStyle w:val="Kursiv"/>
        </w:rPr>
        <w:t>A</w:t>
      </w:r>
      <w:r w:rsidRPr="00591BFE">
        <w:rPr>
          <w:rStyle w:val="Kursiv"/>
        </w:rPr>
        <w:t>n</w:t>
      </w:r>
      <w:r w:rsidRPr="00591BFE">
        <w:rPr>
          <w:rStyle w:val="Kursiv"/>
        </w:rPr>
        <w:t xml:space="preserve">sicht/Kopf- und Fußzeile </w:t>
      </w:r>
      <w:r>
        <w:rPr>
          <w:noProof/>
        </w:rPr>
        <w:t>einblenden.</w:t>
      </w:r>
    </w:p>
    <w:p w14:paraId="2178AC3A" w14:textId="77777777" w:rsidR="00FB5A65" w:rsidRPr="003E48CE" w:rsidRDefault="00FB5A65" w:rsidP="00FB5A65">
      <w:pPr>
        <w:pStyle w:val="berschrift-2"/>
        <w:rPr>
          <w:noProof/>
        </w:rPr>
      </w:pPr>
      <w:bookmarkStart w:id="8" w:name="_Toc232235489"/>
      <w:r w:rsidRPr="003E48CE">
        <w:rPr>
          <w:noProof/>
        </w:rPr>
        <w:t>Haupttext</w:t>
      </w:r>
      <w:bookmarkEnd w:id="8"/>
    </w:p>
    <w:p w14:paraId="2D73E664" w14:textId="77777777" w:rsidR="00FB5A65" w:rsidRPr="003E48CE" w:rsidRDefault="00FB5A65" w:rsidP="00FB5A65">
      <w:pPr>
        <w:pStyle w:val="HaupttextAnfang"/>
        <w:rPr>
          <w:noProof/>
        </w:rPr>
      </w:pPr>
      <w:r w:rsidRPr="003E48CE">
        <w:rPr>
          <w:noProof/>
        </w:rPr>
        <w:t xml:space="preserve">Haupttext_Anfang dient zur Formatierung </w:t>
      </w:r>
      <w:r w:rsidR="00BC2EDE">
        <w:rPr>
          <w:noProof/>
        </w:rPr>
        <w:t>des</w:t>
      </w:r>
      <w:r>
        <w:rPr>
          <w:noProof/>
        </w:rPr>
        <w:t xml:space="preserve"> ersten Abs</w:t>
      </w:r>
      <w:r w:rsidR="00BC2EDE">
        <w:rPr>
          <w:noProof/>
        </w:rPr>
        <w:t>a</w:t>
      </w:r>
      <w:r>
        <w:rPr>
          <w:noProof/>
        </w:rPr>
        <w:t>tze</w:t>
      </w:r>
      <w:r w:rsidR="00BC2EDE">
        <w:rPr>
          <w:noProof/>
        </w:rPr>
        <w:t>s</w:t>
      </w:r>
      <w:r>
        <w:rPr>
          <w:noProof/>
        </w:rPr>
        <w:t xml:space="preserve"> eines neuen Textblockes (nach Überschriften, Merksätzen, Listen, Tabellen, Quelltext und Bildern). Verwenden Sie für die folgenden Absätze Haupttext_Folge.</w:t>
      </w:r>
    </w:p>
    <w:p w14:paraId="525A6271" w14:textId="77777777" w:rsidR="00FB5A65" w:rsidRPr="003E48CE" w:rsidRDefault="00FB5A65" w:rsidP="00FB5A65">
      <w:pPr>
        <w:pStyle w:val="berschrift-2"/>
        <w:rPr>
          <w:noProof/>
        </w:rPr>
      </w:pPr>
      <w:bookmarkStart w:id="9" w:name="_Toc232235490"/>
      <w:r w:rsidRPr="003E48CE">
        <w:rPr>
          <w:noProof/>
        </w:rPr>
        <w:t>Merksatz</w:t>
      </w:r>
      <w:bookmarkEnd w:id="9"/>
    </w:p>
    <w:p w14:paraId="707F7A44" w14:textId="77777777" w:rsidR="00FB5A65" w:rsidRPr="003E48CE" w:rsidRDefault="00BC2EDE" w:rsidP="00FB5A65">
      <w:pPr>
        <w:pStyle w:val="HaupttextAnfang"/>
        <w:rPr>
          <w:noProof/>
        </w:rPr>
      </w:pPr>
      <w:r>
        <w:rPr>
          <w:noProof/>
        </w:rPr>
        <w:t>Um Merksätze zu gesta</w:t>
      </w:r>
      <w:r w:rsidR="00FB5A65" w:rsidRPr="003E48CE">
        <w:rPr>
          <w:noProof/>
        </w:rPr>
        <w:t>lten</w:t>
      </w:r>
      <w:r>
        <w:rPr>
          <w:noProof/>
        </w:rPr>
        <w:t>,</w:t>
      </w:r>
      <w:r w:rsidR="00FB5A65" w:rsidRPr="003E48CE">
        <w:rPr>
          <w:noProof/>
        </w:rPr>
        <w:t xml:space="preserve"> stehen </w:t>
      </w:r>
      <w:r w:rsidR="00FB5A65">
        <w:rPr>
          <w:noProof/>
        </w:rPr>
        <w:t>zwei</w:t>
      </w:r>
      <w:r w:rsidR="00FB5A65" w:rsidRPr="003E48CE">
        <w:rPr>
          <w:noProof/>
        </w:rPr>
        <w:t xml:space="preserve"> </w:t>
      </w:r>
      <w:r w:rsidR="00FB5A65">
        <w:rPr>
          <w:noProof/>
        </w:rPr>
        <w:t>Formate</w:t>
      </w:r>
      <w:r w:rsidR="00FB5A65" w:rsidRPr="003E48CE">
        <w:rPr>
          <w:noProof/>
        </w:rPr>
        <w:t xml:space="preserve"> zur Verfügung. Je nach Art Ihrer Merksätze müssen nicht zwingend beide Formate genutzt werden. </w:t>
      </w:r>
      <w:r w:rsidR="00FB5A65">
        <w:rPr>
          <w:noProof/>
        </w:rPr>
        <w:t>Die graue Schattierung sowie ein Abstand zum Absatz davor wurden im Format definiert.</w:t>
      </w:r>
    </w:p>
    <w:p w14:paraId="65826E26" w14:textId="77777777" w:rsidR="00FB5A65" w:rsidRPr="003E48CE" w:rsidRDefault="00FB5A65" w:rsidP="00FB5A65">
      <w:pPr>
        <w:pStyle w:val="MerksatzHead"/>
        <w:rPr>
          <w:noProof/>
        </w:rPr>
      </w:pPr>
      <w:r w:rsidRPr="003E48CE">
        <w:rPr>
          <w:noProof/>
        </w:rPr>
        <w:t>Merksatz_Head</w:t>
      </w:r>
    </w:p>
    <w:p w14:paraId="57C893ED" w14:textId="77777777" w:rsidR="00FB5A65" w:rsidRPr="003E48CE" w:rsidRDefault="00FB5A65" w:rsidP="00FB5A65">
      <w:pPr>
        <w:pStyle w:val="Merksatz"/>
        <w:rPr>
          <w:noProof/>
        </w:rPr>
      </w:pPr>
      <w:r w:rsidRPr="003E48CE">
        <w:rPr>
          <w:noProof/>
        </w:rPr>
        <w:t xml:space="preserve">Merksatz Merksatz </w:t>
      </w:r>
      <w:r>
        <w:rPr>
          <w:noProof/>
        </w:rPr>
        <w:br/>
      </w:r>
      <w:r w:rsidRPr="003E48CE">
        <w:rPr>
          <w:noProof/>
        </w:rPr>
        <w:t>Merksatz Merksatz</w:t>
      </w:r>
      <w:r w:rsidR="00D824C5">
        <w:rPr>
          <w:noProof/>
        </w:rPr>
        <w:t xml:space="preserve"> </w:t>
      </w:r>
      <w:r w:rsidR="003C13FA">
        <w:rPr>
          <w:noProof/>
        </w:rPr>
        <w:br/>
      </w:r>
      <w:r w:rsidR="003C13FA" w:rsidRPr="003E48CE">
        <w:rPr>
          <w:noProof/>
        </w:rPr>
        <w:t>Merksatz Merksatz</w:t>
      </w:r>
    </w:p>
    <w:p w14:paraId="44DFC90F" w14:textId="77777777" w:rsidR="00FB5A65" w:rsidRPr="003E48CE" w:rsidRDefault="00FB5A65" w:rsidP="00FB5A65">
      <w:pPr>
        <w:pStyle w:val="berschrift-2"/>
        <w:rPr>
          <w:noProof/>
        </w:rPr>
      </w:pPr>
      <w:bookmarkStart w:id="10" w:name="_Toc232235491"/>
      <w:r w:rsidRPr="003E48CE">
        <w:rPr>
          <w:noProof/>
        </w:rPr>
        <w:lastRenderedPageBreak/>
        <w:t>Listen</w:t>
      </w:r>
      <w:bookmarkEnd w:id="10"/>
    </w:p>
    <w:p w14:paraId="583115BF" w14:textId="77777777" w:rsidR="00FB5A65" w:rsidRPr="003E48CE" w:rsidRDefault="00FB5A65" w:rsidP="00FB5A65">
      <w:pPr>
        <w:pStyle w:val="HaupttextAnfang"/>
        <w:rPr>
          <w:noProof/>
        </w:rPr>
      </w:pPr>
      <w:r w:rsidRPr="003E48CE">
        <w:rPr>
          <w:noProof/>
        </w:rPr>
        <w:t xml:space="preserve">Es gibt </w:t>
      </w:r>
      <w:r w:rsidR="00BC2EDE">
        <w:rPr>
          <w:noProof/>
        </w:rPr>
        <w:t>drei</w:t>
      </w:r>
      <w:r w:rsidRPr="003E48CE">
        <w:rPr>
          <w:noProof/>
        </w:rPr>
        <w:t xml:space="preserve"> Arten von Listen mit Aufzählungszeichen:</w:t>
      </w:r>
    </w:p>
    <w:p w14:paraId="6E1C1D4C" w14:textId="77777777" w:rsidR="00FB5A65" w:rsidRPr="003E48CE" w:rsidRDefault="00FB5A65" w:rsidP="00FB5A65">
      <w:pPr>
        <w:pStyle w:val="ListeSquareAnfang"/>
      </w:pPr>
      <w:r w:rsidRPr="003E48CE">
        <w:t>Liste_Square</w:t>
      </w:r>
    </w:p>
    <w:p w14:paraId="479CCF71" w14:textId="77777777" w:rsidR="00FB5A65" w:rsidRPr="003E48CE" w:rsidRDefault="00FB5A65" w:rsidP="00FB5A65">
      <w:pPr>
        <w:pStyle w:val="ListeSquareFolge"/>
      </w:pPr>
      <w:r w:rsidRPr="003E48CE">
        <w:t>Liste_Square</w:t>
      </w:r>
    </w:p>
    <w:p w14:paraId="65CEEC01" w14:textId="77777777" w:rsidR="00FB5A65" w:rsidRPr="003E48CE" w:rsidRDefault="00FB5A65" w:rsidP="00FB5A65">
      <w:pPr>
        <w:pStyle w:val="ListePunktAnfang"/>
      </w:pPr>
      <w:r w:rsidRPr="003E48CE">
        <w:t>Liste_Punkt</w:t>
      </w:r>
    </w:p>
    <w:p w14:paraId="4E40C6EB" w14:textId="77777777" w:rsidR="00FB5A65" w:rsidRPr="003E48CE" w:rsidRDefault="00FB5A65" w:rsidP="00FB5A65">
      <w:pPr>
        <w:pStyle w:val="ListePunktFolge"/>
      </w:pPr>
      <w:r w:rsidRPr="003E48CE">
        <w:t>Liste_Punkt</w:t>
      </w:r>
    </w:p>
    <w:p w14:paraId="261BF612" w14:textId="77777777" w:rsidR="00FB5A65" w:rsidRPr="003E48CE" w:rsidRDefault="00FB5A65" w:rsidP="00FB5A65">
      <w:pPr>
        <w:pStyle w:val="ListeStrichAnfang"/>
      </w:pPr>
      <w:r w:rsidRPr="003E48CE">
        <w:t>Liste_Strich</w:t>
      </w:r>
    </w:p>
    <w:p w14:paraId="19BBDC12" w14:textId="77777777" w:rsidR="00FB5A65" w:rsidRPr="003E48CE" w:rsidRDefault="00FB5A65" w:rsidP="00FB5A65">
      <w:pPr>
        <w:pStyle w:val="ListeStrichFolge"/>
      </w:pPr>
      <w:r w:rsidRPr="003E48CE">
        <w:t>Liste_Strich</w:t>
      </w:r>
    </w:p>
    <w:p w14:paraId="56F6559C" w14:textId="77777777" w:rsidR="00FB5A65" w:rsidRPr="003E48CE" w:rsidRDefault="00FB5A65" w:rsidP="00FB5A65">
      <w:pPr>
        <w:pStyle w:val="HaupttextAnfang"/>
        <w:rPr>
          <w:noProof/>
        </w:rPr>
      </w:pPr>
      <w:r w:rsidRPr="003E48CE">
        <w:rPr>
          <w:noProof/>
        </w:rPr>
        <w:t>Für jede Art gibt es ein Anfangsformat</w:t>
      </w:r>
      <w:r w:rsidR="00BC2EDE">
        <w:rPr>
          <w:noProof/>
        </w:rPr>
        <w:t>,</w:t>
      </w:r>
      <w:r w:rsidRPr="003E48CE">
        <w:rPr>
          <w:noProof/>
        </w:rPr>
        <w:t xml:space="preserve"> um einen Abstand zum vorangegangenen Absatz zu erzeugen</w:t>
      </w:r>
      <w:r w:rsidR="00BC2EDE">
        <w:rPr>
          <w:noProof/>
        </w:rPr>
        <w:t>,</w:t>
      </w:r>
      <w:r w:rsidRPr="003E48CE">
        <w:rPr>
          <w:noProof/>
        </w:rPr>
        <w:t xml:space="preserve"> und ein Folgeformat ohne Abstand. Die Einrückungen entsprechen denen im späteren Satz. Liste_Square ist die Standardliste, während Liste_Punkt und Liste_Strich für die weitere </w:t>
      </w:r>
      <w:r>
        <w:rPr>
          <w:noProof/>
        </w:rPr>
        <w:t>Untergliederung genutzt werden.</w:t>
      </w:r>
    </w:p>
    <w:p w14:paraId="433F2EEB" w14:textId="77777777" w:rsidR="00FB5A65" w:rsidRPr="003E48CE" w:rsidRDefault="00FB5A65" w:rsidP="00FB5A65">
      <w:pPr>
        <w:pStyle w:val="HaupttextAnfang"/>
        <w:rPr>
          <w:noProof/>
        </w:rPr>
      </w:pPr>
      <w:r w:rsidRPr="003E48CE">
        <w:rPr>
          <w:noProof/>
        </w:rPr>
        <w:t xml:space="preserve">Weiterhin gibt es noch </w:t>
      </w:r>
      <w:r w:rsidR="00BC2EDE">
        <w:rPr>
          <w:noProof/>
        </w:rPr>
        <w:t>zwei</w:t>
      </w:r>
      <w:r w:rsidRPr="003E48CE">
        <w:rPr>
          <w:noProof/>
        </w:rPr>
        <w:t xml:space="preserve"> nummerierte Listen:</w:t>
      </w:r>
    </w:p>
    <w:p w14:paraId="69F7C0C4" w14:textId="77777777" w:rsidR="00FB5A65" w:rsidRPr="003E48CE" w:rsidRDefault="00FB5A65" w:rsidP="00FB5A65">
      <w:pPr>
        <w:pStyle w:val="ListeNumAnfang"/>
        <w:numPr>
          <w:ilvl w:val="0"/>
          <w:numId w:val="35"/>
        </w:numPr>
        <w:rPr>
          <w:noProof/>
        </w:rPr>
      </w:pPr>
      <w:r w:rsidRPr="003E48CE">
        <w:rPr>
          <w:noProof/>
        </w:rPr>
        <w:t>Liste_Num</w:t>
      </w:r>
    </w:p>
    <w:p w14:paraId="60AAFF69" w14:textId="77777777" w:rsidR="00FB5A65" w:rsidRPr="003E48CE" w:rsidRDefault="00FB5A65" w:rsidP="00FB5A65">
      <w:pPr>
        <w:pStyle w:val="ListeNumFolge"/>
        <w:numPr>
          <w:ilvl w:val="0"/>
          <w:numId w:val="3"/>
        </w:numPr>
      </w:pPr>
      <w:r w:rsidRPr="003E48CE">
        <w:t>Liste_Num</w:t>
      </w:r>
    </w:p>
    <w:p w14:paraId="1B1541AE" w14:textId="77777777" w:rsidR="00FB5A65" w:rsidRPr="003E48CE" w:rsidRDefault="00FB5A65" w:rsidP="00FB5A65">
      <w:pPr>
        <w:pStyle w:val="ListeaAnfang"/>
        <w:numPr>
          <w:ilvl w:val="0"/>
          <w:numId w:val="39"/>
        </w:numPr>
        <w:rPr>
          <w:noProof/>
        </w:rPr>
      </w:pPr>
      <w:r w:rsidRPr="003E48CE">
        <w:rPr>
          <w:noProof/>
        </w:rPr>
        <w:t>Liste_a</w:t>
      </w:r>
    </w:p>
    <w:p w14:paraId="19855E38" w14:textId="77777777" w:rsidR="00FB5A65" w:rsidRPr="003E48CE" w:rsidRDefault="00FB5A65" w:rsidP="00FB5A65">
      <w:pPr>
        <w:pStyle w:val="ListeaFolge"/>
        <w:numPr>
          <w:ilvl w:val="0"/>
          <w:numId w:val="39"/>
        </w:numPr>
        <w:rPr>
          <w:noProof/>
        </w:rPr>
      </w:pPr>
      <w:r w:rsidRPr="003E48CE">
        <w:rPr>
          <w:noProof/>
        </w:rPr>
        <w:t>Liste_a</w:t>
      </w:r>
    </w:p>
    <w:p w14:paraId="2C7C520D" w14:textId="77777777" w:rsidR="00FB5A65" w:rsidRPr="003E48CE" w:rsidRDefault="00FB5A65" w:rsidP="00FB5A65">
      <w:pPr>
        <w:pStyle w:val="HaupttextAnfang"/>
        <w:rPr>
          <w:noProof/>
        </w:rPr>
      </w:pPr>
      <w:r w:rsidRPr="003E48CE">
        <w:rPr>
          <w:noProof/>
        </w:rPr>
        <w:t>Auch hier gibt es wieder ein Anfangs- und ein Folgeformat. Die Nummerierung ist im Format definiert und muss nicht mit der Word</w:t>
      </w:r>
      <w:r w:rsidR="00BC2EDE">
        <w:rPr>
          <w:noProof/>
        </w:rPr>
        <w:t>-F</w:t>
      </w:r>
      <w:r w:rsidRPr="003E48CE">
        <w:rPr>
          <w:noProof/>
        </w:rPr>
        <w:t>unktion erzeugt werden. Nur die Neunummerierung erfolgt nicht automatisch mit dem Anfangsformat. Dafür müssen Sie die entsprechende Stelle, ab der neu nummeriert werden soll, markieren</w:t>
      </w:r>
      <w:r w:rsidR="00BC2EDE">
        <w:rPr>
          <w:noProof/>
        </w:rPr>
        <w:t>.</w:t>
      </w:r>
      <w:r w:rsidRPr="003E48CE">
        <w:rPr>
          <w:noProof/>
        </w:rPr>
        <w:t xml:space="preserve"> </w:t>
      </w:r>
      <w:r w:rsidR="00BC2EDE">
        <w:rPr>
          <w:noProof/>
        </w:rPr>
        <w:t>M</w:t>
      </w:r>
      <w:r w:rsidRPr="003E48CE">
        <w:rPr>
          <w:noProof/>
        </w:rPr>
        <w:t xml:space="preserve">it Rechtklick gelangen Sie dann in das Kontextmenü und wählen dort </w:t>
      </w:r>
      <w:r w:rsidRPr="000322F0">
        <w:rPr>
          <w:rStyle w:val="Kursiv"/>
        </w:rPr>
        <w:t>Neu nummerieren</w:t>
      </w:r>
      <w:r w:rsidRPr="003E48CE">
        <w:rPr>
          <w:noProof/>
        </w:rPr>
        <w:t>.</w:t>
      </w:r>
    </w:p>
    <w:p w14:paraId="3864900B" w14:textId="77777777" w:rsidR="00FB5A65" w:rsidRPr="003E48CE" w:rsidRDefault="00FB5A65" w:rsidP="00FB5A65">
      <w:pPr>
        <w:pStyle w:val="berschrift-2"/>
        <w:rPr>
          <w:noProof/>
        </w:rPr>
      </w:pPr>
      <w:bookmarkStart w:id="11" w:name="_Toc232235492"/>
      <w:r w:rsidRPr="003E48CE">
        <w:rPr>
          <w:noProof/>
        </w:rPr>
        <w:t>Kommando</w:t>
      </w:r>
      <w:bookmarkEnd w:id="11"/>
    </w:p>
    <w:p w14:paraId="04F6CF3D" w14:textId="77777777" w:rsidR="00FB5A65" w:rsidRDefault="00FB5A65" w:rsidP="00FB5A65">
      <w:pPr>
        <w:pStyle w:val="HaupttextAnfang"/>
        <w:rPr>
          <w:noProof/>
        </w:rPr>
      </w:pPr>
      <w:r w:rsidRPr="003E48CE">
        <w:rPr>
          <w:noProof/>
        </w:rPr>
        <w:t>Um Quell</w:t>
      </w:r>
      <w:r>
        <w:rPr>
          <w:noProof/>
        </w:rPr>
        <w:t>code</w:t>
      </w:r>
      <w:r w:rsidRPr="003E48CE">
        <w:rPr>
          <w:noProof/>
        </w:rPr>
        <w:t xml:space="preserve"> zu formatieren</w:t>
      </w:r>
      <w:r w:rsidR="00BC2EDE">
        <w:rPr>
          <w:noProof/>
        </w:rPr>
        <w:t>,</w:t>
      </w:r>
      <w:r w:rsidRPr="003E48CE">
        <w:rPr>
          <w:noProof/>
        </w:rPr>
        <w:t xml:space="preserve"> stehen Ihnen Kommando_Anfang und </w:t>
      </w:r>
      <w:r>
        <w:rPr>
          <w:noProof/>
        </w:rPr>
        <w:t>Kommando_Folge zur Verfügung. Die Zahl der Zeichen pro Zeile und die Einrückungen entsprechen denen im Satzprogramm. So haben Sie hier die Möglichkeit das spätere Aussehen, vorallem den Zeilenumbruch, selbst zu bestimmen.</w:t>
      </w:r>
    </w:p>
    <w:p w14:paraId="0B791774" w14:textId="77777777" w:rsidR="00FB5A65" w:rsidRDefault="00FB5A65" w:rsidP="00FB5A65">
      <w:pPr>
        <w:pStyle w:val="HaupttextFolge"/>
      </w:pPr>
      <w:r>
        <w:t>Möchten Sie noch eine Beschriftung zu dem Quellcode, steht dafür Marginal-Listing zur Verfügung. Marginal-Listing enthält eine automatische Nummeri</w:t>
      </w:r>
      <w:r>
        <w:t>e</w:t>
      </w:r>
      <w:r>
        <w:t>rung.</w:t>
      </w:r>
    </w:p>
    <w:p w14:paraId="3F856AC6" w14:textId="77777777" w:rsidR="00FB5A65" w:rsidRDefault="00FB5A65" w:rsidP="00FB5A65">
      <w:pPr>
        <w:pStyle w:val="HaupttextFolge"/>
      </w:pPr>
      <w:r>
        <w:t xml:space="preserve">Für die Auszeichnung einzelner Zeichen oder Wörter im </w:t>
      </w:r>
      <w:r w:rsidR="00BC2EDE">
        <w:t xml:space="preserve">Fließtext </w:t>
      </w:r>
      <w:r>
        <w:t xml:space="preserve">gibt es das Zeichenformat </w:t>
      </w:r>
      <w:r w:rsidRPr="00197EC2">
        <w:rPr>
          <w:rStyle w:val="Code"/>
        </w:rPr>
        <w:t>Code</w:t>
      </w:r>
      <w:r>
        <w:t xml:space="preserve">. Wenn sich diese in den Fußnoten befinden sollten, nehmen Sie bitte das Zeichenformat </w:t>
      </w:r>
      <w:r w:rsidRPr="00197EC2">
        <w:rPr>
          <w:rStyle w:val="CodeFunote"/>
        </w:rPr>
        <w:t>Code_Fußnote</w:t>
      </w:r>
      <w:r>
        <w:t>.</w:t>
      </w:r>
    </w:p>
    <w:p w14:paraId="7C5DF928" w14:textId="77777777" w:rsidR="00FB5A65" w:rsidRDefault="00FB5A65" w:rsidP="00FB5A65">
      <w:pPr>
        <w:pStyle w:val="Kommando"/>
      </w:pPr>
      <w:r>
        <w:lastRenderedPageBreak/>
        <w:t>&lt;p&gt;Beispiel&lt;/p&gt;</w:t>
      </w:r>
    </w:p>
    <w:p w14:paraId="3C2C5B75" w14:textId="77777777" w:rsidR="00FB5A65" w:rsidRDefault="00FB5A65" w:rsidP="00FB5A65">
      <w:pPr>
        <w:pStyle w:val="KommandoFolge"/>
      </w:pPr>
      <w:r>
        <w:tab/>
        <w:t>&lt;p&gt;Beispiel&lt;/p&gt;</w:t>
      </w:r>
    </w:p>
    <w:p w14:paraId="0CBD6EF3" w14:textId="77777777" w:rsidR="00FB5A65" w:rsidRDefault="00FB5A65" w:rsidP="00FB5A65">
      <w:pPr>
        <w:pStyle w:val="KommandoFolge"/>
      </w:pPr>
      <w:r>
        <w:t>&lt;p&gt;Beispiel&lt;/p&gt;</w:t>
      </w:r>
    </w:p>
    <w:p w14:paraId="5A5612C7" w14:textId="77777777" w:rsidR="00FB5A65" w:rsidRDefault="003C13FA" w:rsidP="00FB5A65">
      <w:pPr>
        <w:pStyle w:val="Marginal-Listing"/>
        <w:numPr>
          <w:ilvl w:val="0"/>
          <w:numId w:val="24"/>
        </w:numPr>
      </w:pPr>
      <w:r>
        <w:t>Hier ein Beispiel.</w:t>
      </w:r>
    </w:p>
    <w:p w14:paraId="331B4678" w14:textId="77777777" w:rsidR="00FB5A65" w:rsidRPr="003E48CE" w:rsidRDefault="00FB5A65" w:rsidP="00FB5A65">
      <w:pPr>
        <w:pStyle w:val="berschrift-2"/>
        <w:rPr>
          <w:noProof/>
        </w:rPr>
      </w:pPr>
      <w:bookmarkStart w:id="12" w:name="_Toc232235493"/>
      <w:r w:rsidRPr="003E48CE">
        <w:rPr>
          <w:noProof/>
        </w:rPr>
        <w:t>Tabellen</w:t>
      </w:r>
      <w:bookmarkEnd w:id="12"/>
    </w:p>
    <w:p w14:paraId="386B2BD5" w14:textId="77777777" w:rsidR="00FB5A65" w:rsidRDefault="00FB5A65" w:rsidP="00FB5A65">
      <w:pPr>
        <w:pStyle w:val="HaupttextAnfang"/>
        <w:rPr>
          <w:noProof/>
        </w:rPr>
      </w:pPr>
      <w:r w:rsidRPr="003E48CE">
        <w:rPr>
          <w:noProof/>
        </w:rPr>
        <w:t>Um Tabellen einzufügen</w:t>
      </w:r>
      <w:r w:rsidR="00BC2EDE">
        <w:rPr>
          <w:noProof/>
        </w:rPr>
        <w:t>.</w:t>
      </w:r>
      <w:r w:rsidRPr="003E48CE">
        <w:rPr>
          <w:noProof/>
        </w:rPr>
        <w:t xml:space="preserve"> wählen Sie </w:t>
      </w:r>
      <w:r w:rsidRPr="003E48CE">
        <w:rPr>
          <w:rStyle w:val="Kursiv"/>
          <w:noProof/>
        </w:rPr>
        <w:t>Tabelle/Einfügen/Tabelle …</w:t>
      </w:r>
      <w:r w:rsidRPr="003E48CE">
        <w:rPr>
          <w:noProof/>
        </w:rPr>
        <w:t xml:space="preserve"> </w:t>
      </w:r>
      <w:r>
        <w:t xml:space="preserve"> </w:t>
      </w:r>
      <w:r w:rsidRPr="003E48CE">
        <w:rPr>
          <w:noProof/>
        </w:rPr>
        <w:t xml:space="preserve">Es erscheint das Dialogfenster </w:t>
      </w:r>
      <w:r w:rsidRPr="003E48CE">
        <w:rPr>
          <w:rStyle w:val="Kursiv"/>
          <w:noProof/>
        </w:rPr>
        <w:t>Tabelle einfügen</w:t>
      </w:r>
      <w:r w:rsidR="00BC2EDE">
        <w:rPr>
          <w:rStyle w:val="Kursiv"/>
          <w:noProof/>
        </w:rPr>
        <w:t>,</w:t>
      </w:r>
      <w:r w:rsidRPr="003E48CE">
        <w:rPr>
          <w:noProof/>
        </w:rPr>
        <w:t xml:space="preserve"> in</w:t>
      </w:r>
      <w:r w:rsidR="00BC2EDE">
        <w:rPr>
          <w:noProof/>
        </w:rPr>
        <w:t xml:space="preserve"> </w:t>
      </w:r>
      <w:r w:rsidRPr="003E48CE">
        <w:rPr>
          <w:noProof/>
        </w:rPr>
        <w:t xml:space="preserve">dem Sie die Größe der Tabelle bestimmen. Klicken Sie auf den Button </w:t>
      </w:r>
      <w:r w:rsidRPr="003E48CE">
        <w:rPr>
          <w:rStyle w:val="Kursiv"/>
          <w:noProof/>
        </w:rPr>
        <w:t>AutoFormat</w:t>
      </w:r>
      <w:r w:rsidR="00BC2EDE">
        <w:rPr>
          <w:rStyle w:val="Kursiv"/>
          <w:noProof/>
        </w:rPr>
        <w:t>,</w:t>
      </w:r>
      <w:r w:rsidRPr="003E48CE">
        <w:rPr>
          <w:noProof/>
        </w:rPr>
        <w:t xml:space="preserve"> gelangen Sie zum Dialogfenster </w:t>
      </w:r>
      <w:r w:rsidRPr="003E48CE">
        <w:rPr>
          <w:rStyle w:val="Kursiv"/>
          <w:noProof/>
        </w:rPr>
        <w:t>Tabelle AutoFormat</w:t>
      </w:r>
      <w:r w:rsidRPr="003E48CE">
        <w:rPr>
          <w:noProof/>
        </w:rPr>
        <w:t xml:space="preserve">. Dort ist unter </w:t>
      </w:r>
      <w:r w:rsidRPr="003E48CE">
        <w:rPr>
          <w:rStyle w:val="Kursiv"/>
          <w:noProof/>
        </w:rPr>
        <w:t xml:space="preserve">Benutzerdefinierte Tabellenformatvorlagen </w:t>
      </w:r>
      <w:r w:rsidRPr="003E48CE">
        <w:rPr>
          <w:noProof/>
        </w:rPr>
        <w:t xml:space="preserve">die Vorlage </w:t>
      </w:r>
      <w:r w:rsidRPr="003E48CE">
        <w:rPr>
          <w:rStyle w:val="Kursiv"/>
          <w:noProof/>
        </w:rPr>
        <w:t>Mapping Table</w:t>
      </w:r>
      <w:r w:rsidRPr="003E48CE">
        <w:rPr>
          <w:noProof/>
        </w:rPr>
        <w:t xml:space="preserve"> ausgewählt. Das Format kann aber auch nachträglich zugewiesen werden. </w:t>
      </w:r>
    </w:p>
    <w:p w14:paraId="027D53BD" w14:textId="77777777" w:rsidR="00FB5A65" w:rsidRPr="003E48CE" w:rsidRDefault="00FB5A65" w:rsidP="00FB5A65">
      <w:pPr>
        <w:pStyle w:val="HaupttextFolge"/>
      </w:pPr>
      <w:r>
        <w:t xml:space="preserve">Tabellenunterschriften sind mit Marginal-Tab. zu formatieren. </w:t>
      </w:r>
      <w:r w:rsidRPr="003E48CE">
        <w:t>Die Numm</w:t>
      </w:r>
      <w:r w:rsidRPr="003E48CE">
        <w:t>e</w:t>
      </w:r>
      <w:r w:rsidRPr="003E48CE">
        <w:t>rierung</w:t>
      </w:r>
      <w:r>
        <w:t xml:space="preserve"> </w:t>
      </w:r>
      <w:r w:rsidRPr="003E48CE">
        <w:t>erfolgt automatisch.</w:t>
      </w:r>
      <w:r>
        <w:t xml:space="preserve"> Fußnoten zu den Tab</w:t>
      </w:r>
      <w:r w:rsidR="00BC2EDE">
        <w:t>e</w:t>
      </w:r>
      <w:r>
        <w:t>lleneinträgen müssen mit T</w:t>
      </w:r>
      <w:r>
        <w:t>a</w:t>
      </w:r>
      <w:r>
        <w:t xml:space="preserve">bellenfußnote formatiert werden, sollen aber nicht über die Fußnotenfunktion von Word eingefügt werden. Das hochgestellte Fußnotenzeichen können Sie mit dem Zeichenformat </w:t>
      </w:r>
      <w:r w:rsidRPr="00591BFE">
        <w:rPr>
          <w:rStyle w:val="Hochgestellt"/>
        </w:rPr>
        <w:t>Hochgestellt</w:t>
      </w:r>
      <w:r>
        <w:rPr>
          <w:rStyle w:val="Absatzstandardschrift"/>
        </w:rPr>
        <w:t xml:space="preserve"> erzeugen.</w:t>
      </w:r>
    </w:p>
    <w:p w14:paraId="1D022678" w14:textId="77777777" w:rsidR="00FB5A65" w:rsidRPr="003E48CE" w:rsidRDefault="00FB5A65" w:rsidP="00FB5A65">
      <w:pPr>
        <w:pStyle w:val="HaupttextFol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8"/>
        <w:gridCol w:w="1219"/>
        <w:gridCol w:w="1219"/>
      </w:tblGrid>
      <w:tr w:rsidR="00FB5A65" w:rsidRPr="003E48CE" w14:paraId="1DAD39BD" w14:textId="77777777" w:rsidTr="0018669B">
        <w:tc>
          <w:tcPr>
            <w:tcW w:w="1218"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768A94E5" w14:textId="77777777" w:rsidR="00FB5A65" w:rsidRPr="0018669B" w:rsidRDefault="00FB5A65" w:rsidP="00CA6652">
            <w:pPr>
              <w:pStyle w:val="TabelleKopf"/>
              <w:rPr>
                <w:b/>
                <w:noProof/>
              </w:rPr>
            </w:pPr>
            <w:r w:rsidRPr="0018669B">
              <w:rPr>
                <w:b/>
                <w:noProof/>
              </w:rPr>
              <w:t>Tabelle_Kopf</w:t>
            </w:r>
          </w:p>
        </w:tc>
        <w:tc>
          <w:tcPr>
            <w:tcW w:w="1219"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3D7F1B17" w14:textId="77777777" w:rsidR="00FB5A65" w:rsidRPr="0018669B" w:rsidRDefault="00FB5A65" w:rsidP="00CA6652">
            <w:pPr>
              <w:pStyle w:val="TabelleKopf"/>
              <w:rPr>
                <w:b/>
                <w:noProof/>
              </w:rPr>
            </w:pPr>
            <w:r w:rsidRPr="0018669B">
              <w:rPr>
                <w:b/>
                <w:noProof/>
              </w:rPr>
              <w:t>Tabelle_Kopf</w:t>
            </w:r>
          </w:p>
        </w:tc>
        <w:tc>
          <w:tcPr>
            <w:tcW w:w="1219"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503F0B9C" w14:textId="77777777" w:rsidR="00FB5A65" w:rsidRPr="0018669B" w:rsidRDefault="00FB5A65" w:rsidP="00CA6652">
            <w:pPr>
              <w:pStyle w:val="TabelleKopf"/>
              <w:rPr>
                <w:b/>
                <w:noProof/>
              </w:rPr>
            </w:pPr>
            <w:r w:rsidRPr="0018669B">
              <w:rPr>
                <w:b/>
                <w:noProof/>
              </w:rPr>
              <w:t>Tabelle_Kopf</w:t>
            </w:r>
          </w:p>
        </w:tc>
      </w:tr>
      <w:tr w:rsidR="00FB5A65" w:rsidRPr="0018669B" w14:paraId="5AA67DC1" w14:textId="77777777" w:rsidTr="0018669B">
        <w:tc>
          <w:tcPr>
            <w:tcW w:w="1218" w:type="dxa"/>
            <w:shd w:val="clear" w:color="auto" w:fill="FFFFFF"/>
          </w:tcPr>
          <w:p w14:paraId="198CC7E0" w14:textId="77777777" w:rsidR="00FB5A65" w:rsidRPr="0018669B" w:rsidRDefault="00FB5A65" w:rsidP="00CA6652">
            <w:pPr>
              <w:pStyle w:val="TabelleZelle"/>
              <w:rPr>
                <w:b w:val="0"/>
                <w:noProof/>
              </w:rPr>
            </w:pPr>
            <w:r w:rsidRPr="0018669B">
              <w:rPr>
                <w:b w:val="0"/>
                <w:noProof/>
              </w:rPr>
              <w:t>Tabelle_Zelle</w:t>
            </w:r>
          </w:p>
        </w:tc>
        <w:tc>
          <w:tcPr>
            <w:tcW w:w="1219" w:type="dxa"/>
            <w:shd w:val="clear" w:color="auto" w:fill="FFFFFF"/>
          </w:tcPr>
          <w:p w14:paraId="48DCA967" w14:textId="77777777" w:rsidR="00FB5A65" w:rsidRPr="0018669B" w:rsidRDefault="00FB5A65" w:rsidP="00CA6652">
            <w:pPr>
              <w:pStyle w:val="TabelleZelle"/>
              <w:rPr>
                <w:b w:val="0"/>
                <w:noProof/>
              </w:rPr>
            </w:pPr>
            <w:r w:rsidRPr="0018669B">
              <w:rPr>
                <w:b w:val="0"/>
                <w:noProof/>
              </w:rPr>
              <w:t>Tabelle_Zelle</w:t>
            </w:r>
          </w:p>
        </w:tc>
        <w:tc>
          <w:tcPr>
            <w:tcW w:w="1219" w:type="dxa"/>
            <w:shd w:val="clear" w:color="auto" w:fill="FFFFFF"/>
          </w:tcPr>
          <w:p w14:paraId="545BA3C4" w14:textId="77777777" w:rsidR="00FB5A65" w:rsidRPr="0018669B" w:rsidRDefault="00FB5A65" w:rsidP="00CA6652">
            <w:pPr>
              <w:pStyle w:val="TabelleZelle"/>
              <w:rPr>
                <w:b w:val="0"/>
                <w:noProof/>
              </w:rPr>
            </w:pPr>
            <w:r w:rsidRPr="0018669B">
              <w:rPr>
                <w:b w:val="0"/>
                <w:noProof/>
              </w:rPr>
              <w:t>Tabelle_Zelle</w:t>
            </w:r>
          </w:p>
        </w:tc>
      </w:tr>
    </w:tbl>
    <w:p w14:paraId="40333000" w14:textId="77777777" w:rsidR="00FB5A65" w:rsidRDefault="00FB5A65" w:rsidP="00FB5A65">
      <w:pPr>
        <w:pStyle w:val="Marginal-Tab"/>
        <w:numPr>
          <w:ilvl w:val="0"/>
          <w:numId w:val="28"/>
        </w:numPr>
        <w:rPr>
          <w:noProof/>
        </w:rPr>
      </w:pPr>
      <w:r w:rsidRPr="003E48CE">
        <w:rPr>
          <w:noProof/>
        </w:rPr>
        <w:t>Hier eine Beispieltabelle.</w:t>
      </w:r>
    </w:p>
    <w:p w14:paraId="06C55681" w14:textId="77777777" w:rsidR="00FB5A65" w:rsidRDefault="00FB5A65" w:rsidP="00FB5A65">
      <w:pPr>
        <w:pStyle w:val="berschrift-2"/>
      </w:pPr>
      <w:bookmarkStart w:id="13" w:name="_Toc232235494"/>
      <w:r>
        <w:t>Weiter</w:t>
      </w:r>
      <w:r w:rsidR="004E2453">
        <w:t>e</w:t>
      </w:r>
      <w:r>
        <w:t xml:space="preserve"> Formate</w:t>
      </w:r>
      <w:bookmarkEnd w:id="13"/>
    </w:p>
    <w:p w14:paraId="5B9458EB" w14:textId="77777777" w:rsidR="00FB5A65" w:rsidRDefault="00FB5A65" w:rsidP="00FB5A65">
      <w:pPr>
        <w:pStyle w:val="berschrift-zwi"/>
      </w:pPr>
      <w:r>
        <w:t>Marginal-Abb.</w:t>
      </w:r>
    </w:p>
    <w:p w14:paraId="65242934" w14:textId="77777777" w:rsidR="00FB5A65" w:rsidRDefault="00FB5A65" w:rsidP="00FB5A65">
      <w:pPr>
        <w:pStyle w:val="HaupttextAnfang"/>
      </w:pPr>
      <w:r>
        <w:t>Dieses Format dient zur Formatierung der Bildunterschriften. Es erfolgt eine a</w:t>
      </w:r>
      <w:r>
        <w:t>u</w:t>
      </w:r>
      <w:r>
        <w:t>tomatische Nummerierung, wobei die Kapitelnummer nicht mit einbezogen wird, dies erfolgt dann erst im Satzprogramm.</w:t>
      </w:r>
    </w:p>
    <w:p w14:paraId="374D9711" w14:textId="77777777" w:rsidR="00FB5A65" w:rsidRDefault="00FB5A65" w:rsidP="00FB5A65">
      <w:pPr>
        <w:pStyle w:val="Marginal-Abb"/>
        <w:numPr>
          <w:ilvl w:val="0"/>
          <w:numId w:val="18"/>
        </w:numPr>
      </w:pPr>
      <w:r>
        <w:t>Hier ein Beispiel.</w:t>
      </w:r>
    </w:p>
    <w:p w14:paraId="36A94596" w14:textId="77777777" w:rsidR="00FB5A65" w:rsidRDefault="00FB5A65" w:rsidP="00FB5A65">
      <w:pPr>
        <w:pStyle w:val="HaupttextAnfang"/>
        <w:rPr>
          <w:rStyle w:val="berschrift-zwiZchn"/>
        </w:rPr>
      </w:pPr>
      <w:r w:rsidRPr="00071A9D">
        <w:rPr>
          <w:rStyle w:val="berschrift-zwiZchn"/>
        </w:rPr>
        <w:t>Fußnoten</w:t>
      </w:r>
    </w:p>
    <w:p w14:paraId="16DF603D" w14:textId="77777777" w:rsidR="00FB5A65" w:rsidRDefault="00FB5A65" w:rsidP="00FB5A65">
      <w:pPr>
        <w:pStyle w:val="HaupttextAnfang"/>
      </w:pPr>
      <w:r w:rsidRPr="00071A9D">
        <w:t>Fußnoten</w:t>
      </w:r>
      <w:r>
        <w:t xml:space="preserve"> können Sie über </w:t>
      </w:r>
      <w:r w:rsidRPr="000322F0">
        <w:rPr>
          <w:rStyle w:val="Kursiv"/>
        </w:rPr>
        <w:t>Einfügen/Referenz/Fußnote</w:t>
      </w:r>
      <w:r>
        <w:t xml:space="preserve"> einfügen. Zu</w:t>
      </w:r>
      <w:r w:rsidR="00BC2EDE">
        <w:t xml:space="preserve"> ihrer</w:t>
      </w:r>
      <w:r>
        <w:t xml:space="preserve"> Form</w:t>
      </w:r>
      <w:r>
        <w:t>a</w:t>
      </w:r>
      <w:r>
        <w:t xml:space="preserve">tierung dient das Format Fußnote. </w:t>
      </w:r>
    </w:p>
    <w:p w14:paraId="127BC859" w14:textId="77777777" w:rsidR="00FB5A65" w:rsidRDefault="00FB5A65" w:rsidP="00FB5A65">
      <w:pPr>
        <w:pStyle w:val="berschrift-zwi"/>
      </w:pPr>
      <w:r>
        <w:t>Abstract</w:t>
      </w:r>
    </w:p>
    <w:p w14:paraId="31C1BD0C" w14:textId="77777777" w:rsidR="00FB5A65" w:rsidRPr="000322F0" w:rsidRDefault="00FB5A65" w:rsidP="00FB5A65">
      <w:pPr>
        <w:pStyle w:val="HaupttextAnfang"/>
      </w:pPr>
      <w:r>
        <w:t>Mit diesem Format können Sie kursive Absätze erzeugen. Dies muss nicht immer ein Abstract sein. Es sollte aber nicht für Merksätze ve</w:t>
      </w:r>
      <w:r>
        <w:t>r</w:t>
      </w:r>
      <w:r>
        <w:t xml:space="preserve">wendet werden, da es dafür eigene Formate gibt. </w:t>
      </w:r>
    </w:p>
    <w:p w14:paraId="707E5078" w14:textId="77777777" w:rsidR="00FB5A65" w:rsidRDefault="00FB5A65" w:rsidP="00FB5A65">
      <w:pPr>
        <w:pStyle w:val="berschrift-zwi"/>
      </w:pPr>
      <w:r>
        <w:lastRenderedPageBreak/>
        <w:t>Literatur</w:t>
      </w:r>
    </w:p>
    <w:p w14:paraId="38E20700" w14:textId="77777777" w:rsidR="00FB5A65" w:rsidRPr="000322F0" w:rsidRDefault="00FB5A65" w:rsidP="00FB5A65">
      <w:pPr>
        <w:pStyle w:val="HaupttextAnfang"/>
      </w:pPr>
      <w:r>
        <w:t>Dieses Format dient zur Formatierung ihrer Quellenangaben.</w:t>
      </w:r>
    </w:p>
    <w:p w14:paraId="52336B22" w14:textId="77777777" w:rsidR="00FB5A65" w:rsidRDefault="00FB5A65" w:rsidP="00FB5A65">
      <w:pPr>
        <w:pStyle w:val="berschrift-2"/>
      </w:pPr>
      <w:bookmarkStart w:id="14" w:name="_Toc232235495"/>
      <w:r>
        <w:t>Zeichenformate</w:t>
      </w:r>
      <w:bookmarkEnd w:id="14"/>
    </w:p>
    <w:p w14:paraId="19A1D2EB" w14:textId="77777777" w:rsidR="00FB5A65" w:rsidRDefault="00FB5A65" w:rsidP="00FB5A65">
      <w:pPr>
        <w:pStyle w:val="HaupttextAnfang"/>
      </w:pPr>
      <w:r>
        <w:t>Hier finden Sie die Formatvorlagen um einzelne Zeichen bzw. Wörter zu form</w:t>
      </w:r>
      <w:r>
        <w:t>a</w:t>
      </w:r>
      <w:r>
        <w:t>tieren. Darunter sind auch die Standard</w:t>
      </w:r>
      <w:r>
        <w:softHyphen/>
        <w:t>aus</w:t>
      </w:r>
      <w:r>
        <w:softHyphen/>
        <w:t>zeich</w:t>
      </w:r>
      <w:r>
        <w:softHyphen/>
        <w:t xml:space="preserve">nungen </w:t>
      </w:r>
      <w:r w:rsidRPr="00CF3C07">
        <w:rPr>
          <w:rStyle w:val="Fett"/>
        </w:rPr>
        <w:t>fett</w:t>
      </w:r>
      <w:r>
        <w:t xml:space="preserve">, </w:t>
      </w:r>
      <w:r w:rsidRPr="00CF3C07">
        <w:rPr>
          <w:rStyle w:val="Kursiv"/>
        </w:rPr>
        <w:t>kursiv</w:t>
      </w:r>
      <w:r>
        <w:t xml:space="preserve"> und </w:t>
      </w:r>
      <w:r w:rsidRPr="00CF3C07">
        <w:rPr>
          <w:rStyle w:val="Fett-Kursiv"/>
        </w:rPr>
        <w:t>fett-kursiv</w:t>
      </w:r>
      <w:r>
        <w:t>. Mit der Formatvorlage Absatzstandardschrift können Sie eine Zeiche</w:t>
      </w:r>
      <w:r>
        <w:t>n</w:t>
      </w:r>
      <w:r>
        <w:t>formatierung wieder entfernen. Code und Code-Fußnote dienen zur Auszeic</w:t>
      </w:r>
      <w:r>
        <w:t>h</w:t>
      </w:r>
      <w:r>
        <w:t>nung von Quellcode im Haupttext und den Fußnoten. Für Symbole und bestim</w:t>
      </w:r>
      <w:r>
        <w:t>m</w:t>
      </w:r>
      <w:r>
        <w:t>te Zeichen nutzen wir die Schriften Symbol</w:t>
      </w:r>
      <w:r w:rsidRPr="00B274F0">
        <w:rPr>
          <w:rStyle w:val="Absatzstandardschrift"/>
        </w:rPr>
        <w:t xml:space="preserve"> (</w:t>
      </w:r>
      <w:r w:rsidRPr="0066656E">
        <w:rPr>
          <w:rStyle w:val="Absatzstandardschrift"/>
        </w:rPr>
        <w:t>z.B</w:t>
      </w:r>
      <w:r>
        <w:rPr>
          <w:rStyle w:val="Symbol"/>
        </w:rPr>
        <w:t xml:space="preserve">.: </w:t>
      </w:r>
      <w:r w:rsidRPr="0066656E">
        <w:rPr>
          <w:rStyle w:val="Symbol"/>
        </w:rPr>
        <w:t>´</w:t>
      </w:r>
      <w:r>
        <w:rPr>
          <w:rStyle w:val="Symbol"/>
        </w:rPr>
        <w:t>, £, ¶, ...</w:t>
      </w:r>
      <w:r w:rsidRPr="00B274F0">
        <w:rPr>
          <w:rStyle w:val="Absatzstandardschrift"/>
        </w:rPr>
        <w:t>)</w:t>
      </w:r>
      <w:r w:rsidR="004E2453">
        <w:t xml:space="preserve"> und Zapf</w:t>
      </w:r>
      <w:r>
        <w:t xml:space="preserve">Dingbats (z.B.: </w:t>
      </w:r>
      <w:r w:rsidRPr="0066656E">
        <w:rPr>
          <w:rStyle w:val="Dingbats"/>
        </w:rPr>
        <w:t>n</w:t>
      </w:r>
      <w:r>
        <w:t xml:space="preserve">, </w:t>
      </w:r>
      <w:r w:rsidRPr="0066656E">
        <w:rPr>
          <w:rStyle w:val="Dingbats"/>
        </w:rPr>
        <w:t>Õ</w:t>
      </w:r>
      <w:r>
        <w:t>, ...)</w:t>
      </w:r>
      <w:r w:rsidR="000952BD">
        <w:t>,</w:t>
      </w:r>
      <w:r>
        <w:t xml:space="preserve"> zu </w:t>
      </w:r>
      <w:r w:rsidR="000952BD">
        <w:t>den</w:t>
      </w:r>
      <w:r>
        <w:t>en Sie über die Zeichen</w:t>
      </w:r>
      <w:r>
        <w:softHyphen/>
        <w:t xml:space="preserve">formate wechseln können. </w:t>
      </w:r>
    </w:p>
    <w:p w14:paraId="7025337F" w14:textId="77777777" w:rsidR="00FB5A65" w:rsidRPr="0049127A" w:rsidRDefault="00FB5A65" w:rsidP="00FB5A65">
      <w:pPr>
        <w:pStyle w:val="HaupttextFolge"/>
      </w:pPr>
      <w:r>
        <w:t>Das Zeichenformat rot ist bisher nicht für das spätere Buch definiert. Das heißt, Sie können dieses Zeichenformat nutzen, wenn Sie zu überarbeitende Tex</w:t>
      </w:r>
      <w:r>
        <w:t>t</w:t>
      </w:r>
      <w:r>
        <w:t>stellen markieren wollen oder</w:t>
      </w:r>
      <w:r w:rsidRPr="00B274F0">
        <w:t xml:space="preserve"> </w:t>
      </w:r>
      <w:r>
        <w:t>noch eine weitere Auszeichnungsmöglichkeit ben</w:t>
      </w:r>
      <w:r>
        <w:t>ö</w:t>
      </w:r>
      <w:r>
        <w:t>tigen. Das endgültige Aus</w:t>
      </w:r>
      <w:r w:rsidR="004E2453">
        <w:softHyphen/>
      </w:r>
      <w:r>
        <w:t xml:space="preserve">sehen dieser Formatierung kann dann zu einem späteren Zeitpunkt festgelegt werden. </w:t>
      </w:r>
    </w:p>
    <w:p w14:paraId="5E357CD5" w14:textId="77777777" w:rsidR="00FB5A65" w:rsidRPr="009E79E0" w:rsidRDefault="00FB5A65" w:rsidP="00FB5A65"/>
    <w:p w14:paraId="4502CE39" w14:textId="77777777" w:rsidR="00FB5A65" w:rsidRPr="00C65769" w:rsidRDefault="00FB5A65" w:rsidP="00FB5A65"/>
    <w:sectPr w:rsidR="00FB5A65" w:rsidRPr="00C65769" w:rsidSect="003C13FA">
      <w:headerReference w:type="even" r:id="rId8"/>
      <w:headerReference w:type="default" r:id="rId9"/>
      <w:pgSz w:w="9356" w:h="13608"/>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20460" w14:textId="77777777" w:rsidR="0070605F" w:rsidRDefault="0070605F">
      <w:r>
        <w:separator/>
      </w:r>
    </w:p>
  </w:endnote>
  <w:endnote w:type="continuationSeparator" w:id="0">
    <w:p w14:paraId="7EAE4307" w14:textId="77777777" w:rsidR="0070605F" w:rsidRDefault="00706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w:altName w:val="Myriad Pro"/>
    <w:panose1 w:val="020B0604020202020204"/>
    <w:charset w:val="00"/>
    <w:family w:val="swiss"/>
    <w:notTrueType/>
    <w:pitch w:val="variable"/>
    <w:sig w:usb0="A00002AF" w:usb1="5000204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abon">
    <w:altName w:val="Sabon"/>
    <w:panose1 w:val="020B0604020202020204"/>
    <w:charset w:val="00"/>
    <w:family w:val="auto"/>
    <w:notTrueType/>
    <w:pitch w:val="variable"/>
    <w:sig w:usb0="8000002F" w:usb1="40000048" w:usb2="00000000" w:usb3="00000000" w:csb0="00000001" w:csb1="00000000"/>
  </w:font>
  <w:font w:name="LettrGoth12 BT">
    <w:altName w:val="Calibri"/>
    <w:panose1 w:val="020B0604020202020204"/>
    <w:charset w:val="00"/>
    <w:family w:val="modern"/>
    <w:notTrueType/>
    <w:pitch w:val="fixed"/>
    <w:sig w:usb0="00000003" w:usb1="00000000" w:usb2="00000000" w:usb3="00000000" w:csb0="00000001" w:csb1="00000000"/>
  </w:font>
  <w:font w:name="ZapfDingbats">
    <w:altName w:val="Calibri"/>
    <w:panose1 w:val="020B0604020202020204"/>
    <w:charset w:val="00"/>
    <w:family w:val="decorative"/>
    <w:notTrueType/>
    <w:pitch w:val="variable"/>
    <w:sig w:usb0="00000003" w:usb1="00000000" w:usb2="00000000" w:usb3="00000000" w:csb0="00000001" w:csb1="00000000"/>
  </w:font>
  <w:font w:name="Myriad Roman">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D5D273" w14:textId="77777777" w:rsidR="0070605F" w:rsidRDefault="0070605F">
      <w:r>
        <w:separator/>
      </w:r>
    </w:p>
  </w:footnote>
  <w:footnote w:type="continuationSeparator" w:id="0">
    <w:p w14:paraId="4940B259" w14:textId="77777777" w:rsidR="0070605F" w:rsidRDefault="00706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57528" w14:textId="77777777" w:rsidR="004008BD" w:rsidRDefault="004008BD" w:rsidP="00657A33">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479C3DF2" w14:textId="77777777" w:rsidR="004008BD" w:rsidRDefault="004008BD" w:rsidP="006D6195">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7777B" w14:textId="77777777" w:rsidR="004008BD" w:rsidRDefault="004008BD" w:rsidP="00657A33">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18669B">
      <w:rPr>
        <w:rStyle w:val="Seitenzahl"/>
        <w:noProof/>
      </w:rPr>
      <w:t>7</w:t>
    </w:r>
    <w:r>
      <w:rPr>
        <w:rStyle w:val="Seitenzahl"/>
      </w:rPr>
      <w:fldChar w:fldCharType="end"/>
    </w:r>
  </w:p>
  <w:p w14:paraId="483F883E" w14:textId="23B8E5B6" w:rsidR="004008BD" w:rsidRDefault="00FB5A65" w:rsidP="006D6195">
    <w:pPr>
      <w:pStyle w:val="Kopfzeile"/>
    </w:pPr>
    <w:fldSimple w:instr=" STYLEREF  &quot;Überschrift 1&quot; \l \n  \* MERGEFORMAT ">
      <w:r w:rsidR="00F953CE">
        <w:rPr>
          <w:noProof/>
        </w:rPr>
        <w:t>2</w:t>
      </w:r>
    </w:fldSimple>
    <w:r>
      <w:t xml:space="preserve"> </w:t>
    </w:r>
    <w:r w:rsidR="004008BD">
      <w:t xml:space="preserve"> </w:t>
    </w:r>
    <w:r>
      <w:fldChar w:fldCharType="begin"/>
    </w:r>
    <w:r>
      <w:instrText xml:space="preserve"> STYLEREF  "Übe</w:instrText>
    </w:r>
    <w:r>
      <w:instrText>r</w:instrText>
    </w:r>
    <w:r>
      <w:instrText xml:space="preserve">schrift 1" \l  \* MERGEFORMAT </w:instrText>
    </w:r>
    <w:r>
      <w:fldChar w:fldCharType="separate"/>
    </w:r>
    <w:r w:rsidR="00F953CE">
      <w:rPr>
        <w:noProof/>
      </w:rPr>
      <w:t>Die einzelnen Formate</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C92FD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D46B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84AA8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7562C7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9E4F8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C54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524A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DC611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2282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9AAD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82521542"/>
    <w:lvl w:ilvl="0">
      <w:numFmt w:val="bullet"/>
      <w:lvlText w:val="*"/>
      <w:lvlJc w:val="left"/>
    </w:lvl>
  </w:abstractNum>
  <w:abstractNum w:abstractNumId="11" w15:restartNumberingAfterBreak="0">
    <w:nsid w:val="05466B48"/>
    <w:multiLevelType w:val="multilevel"/>
    <w:tmpl w:val="50BCCE5A"/>
    <w:lvl w:ilvl="0">
      <w:start w:val="1"/>
      <w:numFmt w:val="decimal"/>
      <w:lvlText w:val="Listing  %1"/>
      <w:lvlJc w:val="left"/>
      <w:pPr>
        <w:tabs>
          <w:tab w:val="num" w:pos="340"/>
        </w:tabs>
        <w:ind w:left="1361" w:hanging="102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1F62BAB"/>
    <w:multiLevelType w:val="hybridMultilevel"/>
    <w:tmpl w:val="B650A7EC"/>
    <w:lvl w:ilvl="0" w:tplc="7A520426">
      <w:start w:val="1"/>
      <w:numFmt w:val="decimal"/>
      <w:pStyle w:val="ListeNumAnfa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3E149BA"/>
    <w:multiLevelType w:val="multilevel"/>
    <w:tmpl w:val="3A5EBA74"/>
    <w:lvl w:ilvl="0">
      <w:start w:val="1"/>
      <w:numFmt w:val="bullet"/>
      <w:lvlText w:val="·"/>
      <w:lvlJc w:val="left"/>
      <w:pPr>
        <w:tabs>
          <w:tab w:val="num" w:pos="624"/>
        </w:tabs>
        <w:ind w:left="624"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081889"/>
    <w:multiLevelType w:val="hybridMultilevel"/>
    <w:tmpl w:val="09D0DAB6"/>
    <w:lvl w:ilvl="0" w:tplc="1A1AB260">
      <w:start w:val="1"/>
      <w:numFmt w:val="bullet"/>
      <w:pStyle w:val="ListeStrichAnfang"/>
      <w:lvlText w:val="–"/>
      <w:lvlJc w:val="left"/>
      <w:pPr>
        <w:tabs>
          <w:tab w:val="num" w:pos="737"/>
        </w:tabs>
        <w:ind w:left="737" w:hanging="283"/>
      </w:pPr>
      <w:rPr>
        <w:rFonts w:ascii="Minion Pro" w:hAnsi="Minion Pro" w:hint="default"/>
        <w:b w:val="0"/>
        <w:i w:val="0"/>
        <w:sz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7E4DE9"/>
    <w:multiLevelType w:val="multilevel"/>
    <w:tmpl w:val="5F605CDA"/>
    <w:lvl w:ilvl="0">
      <w:start w:val="1"/>
      <w:numFmt w:val="decimal"/>
      <w:lvlText w:val="Abb. %1: "/>
      <w:lvlJc w:val="left"/>
      <w:pPr>
        <w:tabs>
          <w:tab w:val="num" w:pos="767"/>
        </w:tabs>
        <w:ind w:left="1447" w:hanging="907"/>
      </w:pPr>
      <w:rPr>
        <w:rFonts w:ascii="Myriad Pro" w:hAnsi="Myriad Pro" w:hint="default"/>
        <w:b w:val="0"/>
        <w:i w:val="0"/>
        <w:sz w:val="18"/>
        <w:effect w:val="none"/>
      </w:rPr>
    </w:lvl>
    <w:lvl w:ilvl="1">
      <w:start w:val="1"/>
      <w:numFmt w:val="lowerLetter"/>
      <w:lvlText w:val="%2."/>
      <w:lvlJc w:val="left"/>
      <w:pPr>
        <w:tabs>
          <w:tab w:val="num" w:pos="1640"/>
        </w:tabs>
        <w:ind w:left="1640" w:hanging="360"/>
      </w:pPr>
    </w:lvl>
    <w:lvl w:ilvl="2">
      <w:start w:val="1"/>
      <w:numFmt w:val="lowerRoman"/>
      <w:lvlText w:val="%3."/>
      <w:lvlJc w:val="right"/>
      <w:pPr>
        <w:tabs>
          <w:tab w:val="num" w:pos="2360"/>
        </w:tabs>
        <w:ind w:left="2360" w:hanging="180"/>
      </w:pPr>
    </w:lvl>
    <w:lvl w:ilvl="3">
      <w:start w:val="1"/>
      <w:numFmt w:val="decimal"/>
      <w:lvlText w:val="%4."/>
      <w:lvlJc w:val="left"/>
      <w:pPr>
        <w:tabs>
          <w:tab w:val="num" w:pos="3080"/>
        </w:tabs>
        <w:ind w:left="3080" w:hanging="360"/>
      </w:pPr>
    </w:lvl>
    <w:lvl w:ilvl="4">
      <w:start w:val="1"/>
      <w:numFmt w:val="lowerLetter"/>
      <w:lvlText w:val="%5."/>
      <w:lvlJc w:val="left"/>
      <w:pPr>
        <w:tabs>
          <w:tab w:val="num" w:pos="3800"/>
        </w:tabs>
        <w:ind w:left="3800" w:hanging="360"/>
      </w:pPr>
    </w:lvl>
    <w:lvl w:ilvl="5">
      <w:start w:val="1"/>
      <w:numFmt w:val="lowerRoman"/>
      <w:lvlText w:val="%6."/>
      <w:lvlJc w:val="right"/>
      <w:pPr>
        <w:tabs>
          <w:tab w:val="num" w:pos="4520"/>
        </w:tabs>
        <w:ind w:left="4520" w:hanging="180"/>
      </w:pPr>
    </w:lvl>
    <w:lvl w:ilvl="6">
      <w:start w:val="1"/>
      <w:numFmt w:val="decimal"/>
      <w:lvlText w:val="%7."/>
      <w:lvlJc w:val="left"/>
      <w:pPr>
        <w:tabs>
          <w:tab w:val="num" w:pos="5240"/>
        </w:tabs>
        <w:ind w:left="5240" w:hanging="360"/>
      </w:pPr>
    </w:lvl>
    <w:lvl w:ilvl="7">
      <w:start w:val="1"/>
      <w:numFmt w:val="lowerLetter"/>
      <w:lvlText w:val="%8."/>
      <w:lvlJc w:val="left"/>
      <w:pPr>
        <w:tabs>
          <w:tab w:val="num" w:pos="5960"/>
        </w:tabs>
        <w:ind w:left="5960" w:hanging="360"/>
      </w:pPr>
    </w:lvl>
    <w:lvl w:ilvl="8">
      <w:start w:val="1"/>
      <w:numFmt w:val="lowerRoman"/>
      <w:lvlText w:val="%9."/>
      <w:lvlJc w:val="right"/>
      <w:pPr>
        <w:tabs>
          <w:tab w:val="num" w:pos="6680"/>
        </w:tabs>
        <w:ind w:left="6680" w:hanging="180"/>
      </w:pPr>
    </w:lvl>
  </w:abstractNum>
  <w:abstractNum w:abstractNumId="16" w15:restartNumberingAfterBreak="0">
    <w:nsid w:val="25D7583D"/>
    <w:multiLevelType w:val="multilevel"/>
    <w:tmpl w:val="25268526"/>
    <w:lvl w:ilvl="0">
      <w:start w:val="1"/>
      <w:numFmt w:val="bullet"/>
      <w:lvlText w:val=""/>
      <w:lvlJc w:val="left"/>
      <w:pPr>
        <w:tabs>
          <w:tab w:val="num" w:pos="340"/>
        </w:tabs>
        <w:ind w:left="340" w:hanging="34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61D5350"/>
    <w:multiLevelType w:val="hybridMultilevel"/>
    <w:tmpl w:val="120CCDD0"/>
    <w:lvl w:ilvl="0" w:tplc="65F6E828">
      <w:start w:val="1"/>
      <w:numFmt w:val="decimal"/>
      <w:pStyle w:val="Marginal-Tab"/>
      <w:lvlText w:val="Tab. %1: "/>
      <w:lvlJc w:val="left"/>
      <w:pPr>
        <w:tabs>
          <w:tab w:val="num" w:pos="0"/>
        </w:tabs>
        <w:ind w:left="680" w:hanging="680"/>
      </w:pPr>
      <w:rPr>
        <w:rFonts w:ascii="Myriad Pro" w:hAnsi="Myriad Pro" w:hint="default"/>
        <w:b/>
        <w:i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2B674563"/>
    <w:multiLevelType w:val="hybridMultilevel"/>
    <w:tmpl w:val="B3E84178"/>
    <w:lvl w:ilvl="0" w:tplc="E63E779C">
      <w:start w:val="1"/>
      <w:numFmt w:val="bullet"/>
      <w:pStyle w:val="ListePunktAnfang"/>
      <w:lvlText w:val="·"/>
      <w:lvlJc w:val="left"/>
      <w:pPr>
        <w:tabs>
          <w:tab w:val="num" w:pos="510"/>
        </w:tabs>
        <w:ind w:left="510" w:hanging="226"/>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110511"/>
    <w:multiLevelType w:val="hybridMultilevel"/>
    <w:tmpl w:val="58CCE506"/>
    <w:lvl w:ilvl="0" w:tplc="22686BAE">
      <w:start w:val="1"/>
      <w:numFmt w:val="bullet"/>
      <w:pStyle w:val="ListeSquareFolge"/>
      <w:lvlText w:val=""/>
      <w:lvlJc w:val="left"/>
      <w:pPr>
        <w:tabs>
          <w:tab w:val="num" w:pos="340"/>
        </w:tabs>
        <w:ind w:left="340" w:hanging="34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845D53"/>
    <w:multiLevelType w:val="multilevel"/>
    <w:tmpl w:val="0E08B3A4"/>
    <w:lvl w:ilvl="0">
      <w:start w:val="1"/>
      <w:numFmt w:val="decimal"/>
      <w:pStyle w:val="berschrift1"/>
      <w:lvlText w:val="%1"/>
      <w:lvlJc w:val="left"/>
      <w:pPr>
        <w:tabs>
          <w:tab w:val="num" w:pos="567"/>
        </w:tabs>
        <w:ind w:left="567" w:hanging="567"/>
      </w:pPr>
      <w:rPr>
        <w:rFonts w:hint="default"/>
      </w:rPr>
    </w:lvl>
    <w:lvl w:ilvl="1">
      <w:start w:val="1"/>
      <w:numFmt w:val="decimal"/>
      <w:pStyle w:val="berschrift-2"/>
      <w:lvlText w:val="%1.%2"/>
      <w:lvlJc w:val="left"/>
      <w:pPr>
        <w:tabs>
          <w:tab w:val="num" w:pos="567"/>
        </w:tabs>
        <w:ind w:left="567" w:hanging="567"/>
      </w:pPr>
      <w:rPr>
        <w:rFonts w:hint="default"/>
      </w:rPr>
    </w:lvl>
    <w:lvl w:ilvl="2">
      <w:start w:val="1"/>
      <w:numFmt w:val="decimal"/>
      <w:pStyle w:val="berschrift-3"/>
      <w:lvlText w:val="%1.%2.%3"/>
      <w:lvlJc w:val="left"/>
      <w:pPr>
        <w:tabs>
          <w:tab w:val="num" w:pos="851"/>
        </w:tabs>
        <w:ind w:left="680" w:hanging="680"/>
      </w:pPr>
      <w:rPr>
        <w:rFonts w:hint="default"/>
      </w:rPr>
    </w:lvl>
    <w:lvl w:ilvl="3">
      <w:start w:val="1"/>
      <w:numFmt w:val="decimal"/>
      <w:lvlRestart w:val="0"/>
      <w:pStyle w:val="berschrift-4"/>
      <w:lvlText w:val="%1.%2.%3.%4"/>
      <w:lvlJc w:val="left"/>
      <w:pPr>
        <w:tabs>
          <w:tab w:val="num" w:pos="0"/>
        </w:tabs>
        <w:ind w:left="0" w:firstLine="0"/>
      </w:pPr>
      <w:rPr>
        <w:rFonts w:hint="default"/>
      </w:rPr>
    </w:lvl>
    <w:lvl w:ilvl="4">
      <w:start w:val="1"/>
      <w:numFmt w:val="none"/>
      <w:lvlRestart w:val="0"/>
      <w:lvlText w:val=""/>
      <w:lvlJc w:val="left"/>
      <w:pPr>
        <w:tabs>
          <w:tab w:val="num" w:pos="0"/>
        </w:tabs>
        <w:ind w:left="0" w:firstLine="0"/>
      </w:pPr>
      <w:rPr>
        <w:rFonts w:hint="default"/>
      </w:rPr>
    </w:lvl>
    <w:lvl w:ilvl="5">
      <w:start w:val="1"/>
      <w:numFmt w:val="decimal"/>
      <w:lvlRestart w:val="0"/>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02D3B48"/>
    <w:multiLevelType w:val="multilevel"/>
    <w:tmpl w:val="5F605CDA"/>
    <w:lvl w:ilvl="0">
      <w:start w:val="1"/>
      <w:numFmt w:val="decimal"/>
      <w:lvlText w:val="Abb. %1: "/>
      <w:lvlJc w:val="left"/>
      <w:pPr>
        <w:tabs>
          <w:tab w:val="num" w:pos="567"/>
        </w:tabs>
        <w:ind w:left="1247" w:hanging="907"/>
      </w:pPr>
      <w:rPr>
        <w:rFonts w:ascii="Myriad Pro" w:hAnsi="Myriad Pro" w:hint="default"/>
        <w:b w:val="0"/>
        <w:i w:val="0"/>
        <w:sz w:val="18"/>
        <w:effect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81356F5"/>
    <w:multiLevelType w:val="multilevel"/>
    <w:tmpl w:val="AA7A81D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680" w:hanging="68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A590DFE"/>
    <w:multiLevelType w:val="hybridMultilevel"/>
    <w:tmpl w:val="863E8CCA"/>
    <w:lvl w:ilvl="0" w:tplc="EB72FCB6">
      <w:start w:val="1"/>
      <w:numFmt w:val="lowerLetter"/>
      <w:pStyle w:val="ListeaAnfa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4EF54B78"/>
    <w:multiLevelType w:val="multilevel"/>
    <w:tmpl w:val="FAE48EBC"/>
    <w:lvl w:ilvl="0">
      <w:start w:val="1"/>
      <w:numFmt w:val="decimal"/>
      <w:lvlText w:val="Listing  %1"/>
      <w:lvlJc w:val="left"/>
      <w:pPr>
        <w:tabs>
          <w:tab w:val="num" w:pos="340"/>
        </w:tabs>
        <w:ind w:left="1531" w:hanging="119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2584E80"/>
    <w:multiLevelType w:val="hybridMultilevel"/>
    <w:tmpl w:val="A1607FEC"/>
    <w:lvl w:ilvl="0" w:tplc="E32EDE38">
      <w:start w:val="1"/>
      <w:numFmt w:val="bullet"/>
      <w:pStyle w:val="ListeSquareAnfang"/>
      <w:lvlText w:val=""/>
      <w:lvlJc w:val="left"/>
      <w:pPr>
        <w:tabs>
          <w:tab w:val="num" w:pos="340"/>
        </w:tabs>
        <w:ind w:left="340" w:hanging="34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C71E89"/>
    <w:multiLevelType w:val="multilevel"/>
    <w:tmpl w:val="5C0EE9FE"/>
    <w:lvl w:ilvl="0">
      <w:start w:val="1"/>
      <w:numFmt w:val="decimal"/>
      <w:lvlText w:val="Listing  %1"/>
      <w:lvlJc w:val="left"/>
      <w:pPr>
        <w:tabs>
          <w:tab w:val="num" w:pos="340"/>
        </w:tabs>
        <w:ind w:left="1418" w:hanging="107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64D01E1"/>
    <w:multiLevelType w:val="multilevel"/>
    <w:tmpl w:val="90DCCF46"/>
    <w:lvl w:ilvl="0">
      <w:start w:val="1"/>
      <w:numFmt w:val="decimal"/>
      <w:lvlText w:val="Abb. %1: "/>
      <w:lvlJc w:val="left"/>
      <w:pPr>
        <w:tabs>
          <w:tab w:val="num" w:pos="1077"/>
        </w:tabs>
        <w:ind w:left="1757" w:hanging="850"/>
      </w:pPr>
      <w:rPr>
        <w:rFonts w:ascii="Myriad Pro" w:hAnsi="Myriad Pro" w:hint="default"/>
        <w:b w:val="0"/>
        <w:i w:val="0"/>
        <w:sz w:val="18"/>
        <w:effect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7D01DBA"/>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47C47C9"/>
    <w:multiLevelType w:val="multilevel"/>
    <w:tmpl w:val="B650A7EC"/>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D9D7984"/>
    <w:multiLevelType w:val="hybridMultilevel"/>
    <w:tmpl w:val="1B062E9C"/>
    <w:lvl w:ilvl="0" w:tplc="1E08653A">
      <w:start w:val="1"/>
      <w:numFmt w:val="decimal"/>
      <w:pStyle w:val="Marginal-Listing"/>
      <w:lvlText w:val="Listing  %1: "/>
      <w:lvlJc w:val="left"/>
      <w:pPr>
        <w:tabs>
          <w:tab w:val="num" w:pos="0"/>
        </w:tabs>
        <w:ind w:left="1247" w:hanging="1247"/>
      </w:pPr>
      <w:rPr>
        <w:rFonts w:ascii="Myriad Pro" w:hAnsi="Myriad Pro" w:hint="default"/>
        <w:b/>
        <w:i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6EB154A0"/>
    <w:multiLevelType w:val="multilevel"/>
    <w:tmpl w:val="B650A7EC"/>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17F6FA3"/>
    <w:multiLevelType w:val="multilevel"/>
    <w:tmpl w:val="5F605CDA"/>
    <w:lvl w:ilvl="0">
      <w:start w:val="1"/>
      <w:numFmt w:val="decimal"/>
      <w:lvlText w:val="Abb. %1: "/>
      <w:lvlJc w:val="left"/>
      <w:pPr>
        <w:tabs>
          <w:tab w:val="num" w:pos="767"/>
        </w:tabs>
        <w:ind w:left="1447" w:hanging="907"/>
      </w:pPr>
      <w:rPr>
        <w:rFonts w:ascii="Myriad Pro" w:hAnsi="Myriad Pro" w:hint="default"/>
        <w:b w:val="0"/>
        <w:i w:val="0"/>
        <w:sz w:val="18"/>
        <w:effect w:val="none"/>
      </w:rPr>
    </w:lvl>
    <w:lvl w:ilvl="1">
      <w:start w:val="1"/>
      <w:numFmt w:val="lowerLetter"/>
      <w:lvlText w:val="%2."/>
      <w:lvlJc w:val="left"/>
      <w:pPr>
        <w:tabs>
          <w:tab w:val="num" w:pos="1640"/>
        </w:tabs>
        <w:ind w:left="1640" w:hanging="360"/>
      </w:pPr>
    </w:lvl>
    <w:lvl w:ilvl="2">
      <w:start w:val="1"/>
      <w:numFmt w:val="lowerRoman"/>
      <w:lvlText w:val="%3."/>
      <w:lvlJc w:val="right"/>
      <w:pPr>
        <w:tabs>
          <w:tab w:val="num" w:pos="2360"/>
        </w:tabs>
        <w:ind w:left="2360" w:hanging="180"/>
      </w:pPr>
    </w:lvl>
    <w:lvl w:ilvl="3">
      <w:start w:val="1"/>
      <w:numFmt w:val="decimal"/>
      <w:lvlText w:val="%4."/>
      <w:lvlJc w:val="left"/>
      <w:pPr>
        <w:tabs>
          <w:tab w:val="num" w:pos="3080"/>
        </w:tabs>
        <w:ind w:left="3080" w:hanging="360"/>
      </w:pPr>
    </w:lvl>
    <w:lvl w:ilvl="4">
      <w:start w:val="1"/>
      <w:numFmt w:val="lowerLetter"/>
      <w:lvlText w:val="%5."/>
      <w:lvlJc w:val="left"/>
      <w:pPr>
        <w:tabs>
          <w:tab w:val="num" w:pos="3800"/>
        </w:tabs>
        <w:ind w:left="3800" w:hanging="360"/>
      </w:pPr>
    </w:lvl>
    <w:lvl w:ilvl="5">
      <w:start w:val="1"/>
      <w:numFmt w:val="lowerRoman"/>
      <w:lvlText w:val="%6."/>
      <w:lvlJc w:val="right"/>
      <w:pPr>
        <w:tabs>
          <w:tab w:val="num" w:pos="4520"/>
        </w:tabs>
        <w:ind w:left="4520" w:hanging="180"/>
      </w:pPr>
    </w:lvl>
    <w:lvl w:ilvl="6">
      <w:start w:val="1"/>
      <w:numFmt w:val="decimal"/>
      <w:lvlText w:val="%7."/>
      <w:lvlJc w:val="left"/>
      <w:pPr>
        <w:tabs>
          <w:tab w:val="num" w:pos="5240"/>
        </w:tabs>
        <w:ind w:left="5240" w:hanging="360"/>
      </w:pPr>
    </w:lvl>
    <w:lvl w:ilvl="7">
      <w:start w:val="1"/>
      <w:numFmt w:val="lowerLetter"/>
      <w:lvlText w:val="%8."/>
      <w:lvlJc w:val="left"/>
      <w:pPr>
        <w:tabs>
          <w:tab w:val="num" w:pos="5960"/>
        </w:tabs>
        <w:ind w:left="5960" w:hanging="360"/>
      </w:pPr>
    </w:lvl>
    <w:lvl w:ilvl="8">
      <w:start w:val="1"/>
      <w:numFmt w:val="lowerRoman"/>
      <w:lvlText w:val="%9."/>
      <w:lvlJc w:val="right"/>
      <w:pPr>
        <w:tabs>
          <w:tab w:val="num" w:pos="6680"/>
        </w:tabs>
        <w:ind w:left="6680" w:hanging="180"/>
      </w:pPr>
    </w:lvl>
  </w:abstractNum>
  <w:abstractNum w:abstractNumId="33" w15:restartNumberingAfterBreak="0">
    <w:nsid w:val="79F6253A"/>
    <w:multiLevelType w:val="hybridMultilevel"/>
    <w:tmpl w:val="F760C274"/>
    <w:lvl w:ilvl="0" w:tplc="8E6EA476">
      <w:start w:val="1"/>
      <w:numFmt w:val="decimal"/>
      <w:pStyle w:val="Marginal-Abb"/>
      <w:lvlText w:val="Abb. %1: "/>
      <w:lvlJc w:val="left"/>
      <w:pPr>
        <w:tabs>
          <w:tab w:val="num" w:pos="0"/>
        </w:tabs>
        <w:ind w:left="680" w:hanging="680"/>
      </w:pPr>
      <w:rPr>
        <w:rFonts w:ascii="Myriad Pro" w:hAnsi="Myriad Pro" w:hint="default"/>
        <w:b/>
        <w:i w:val="0"/>
        <w:sz w:val="18"/>
        <w:effect w:val="none"/>
      </w:rPr>
    </w:lvl>
    <w:lvl w:ilvl="1" w:tplc="04070019" w:tentative="1">
      <w:start w:val="1"/>
      <w:numFmt w:val="lowerLetter"/>
      <w:lvlText w:val="%2."/>
      <w:lvlJc w:val="left"/>
      <w:pPr>
        <w:tabs>
          <w:tab w:val="num" w:pos="1640"/>
        </w:tabs>
        <w:ind w:left="1640" w:hanging="360"/>
      </w:pPr>
    </w:lvl>
    <w:lvl w:ilvl="2" w:tplc="0407001B" w:tentative="1">
      <w:start w:val="1"/>
      <w:numFmt w:val="lowerRoman"/>
      <w:lvlText w:val="%3."/>
      <w:lvlJc w:val="right"/>
      <w:pPr>
        <w:tabs>
          <w:tab w:val="num" w:pos="2360"/>
        </w:tabs>
        <w:ind w:left="2360" w:hanging="180"/>
      </w:pPr>
    </w:lvl>
    <w:lvl w:ilvl="3" w:tplc="0407000F" w:tentative="1">
      <w:start w:val="1"/>
      <w:numFmt w:val="decimal"/>
      <w:lvlText w:val="%4."/>
      <w:lvlJc w:val="left"/>
      <w:pPr>
        <w:tabs>
          <w:tab w:val="num" w:pos="3080"/>
        </w:tabs>
        <w:ind w:left="3080" w:hanging="360"/>
      </w:pPr>
    </w:lvl>
    <w:lvl w:ilvl="4" w:tplc="04070019" w:tentative="1">
      <w:start w:val="1"/>
      <w:numFmt w:val="lowerLetter"/>
      <w:lvlText w:val="%5."/>
      <w:lvlJc w:val="left"/>
      <w:pPr>
        <w:tabs>
          <w:tab w:val="num" w:pos="3800"/>
        </w:tabs>
        <w:ind w:left="3800" w:hanging="360"/>
      </w:pPr>
    </w:lvl>
    <w:lvl w:ilvl="5" w:tplc="0407001B" w:tentative="1">
      <w:start w:val="1"/>
      <w:numFmt w:val="lowerRoman"/>
      <w:lvlText w:val="%6."/>
      <w:lvlJc w:val="right"/>
      <w:pPr>
        <w:tabs>
          <w:tab w:val="num" w:pos="4520"/>
        </w:tabs>
        <w:ind w:left="4520" w:hanging="180"/>
      </w:pPr>
    </w:lvl>
    <w:lvl w:ilvl="6" w:tplc="0407000F" w:tentative="1">
      <w:start w:val="1"/>
      <w:numFmt w:val="decimal"/>
      <w:lvlText w:val="%7."/>
      <w:lvlJc w:val="left"/>
      <w:pPr>
        <w:tabs>
          <w:tab w:val="num" w:pos="5240"/>
        </w:tabs>
        <w:ind w:left="5240" w:hanging="360"/>
      </w:pPr>
    </w:lvl>
    <w:lvl w:ilvl="7" w:tplc="04070019" w:tentative="1">
      <w:start w:val="1"/>
      <w:numFmt w:val="lowerLetter"/>
      <w:lvlText w:val="%8."/>
      <w:lvlJc w:val="left"/>
      <w:pPr>
        <w:tabs>
          <w:tab w:val="num" w:pos="5960"/>
        </w:tabs>
        <w:ind w:left="5960" w:hanging="360"/>
      </w:pPr>
    </w:lvl>
    <w:lvl w:ilvl="8" w:tplc="0407001B" w:tentative="1">
      <w:start w:val="1"/>
      <w:numFmt w:val="lowerRoman"/>
      <w:lvlText w:val="%9."/>
      <w:lvlJc w:val="right"/>
      <w:pPr>
        <w:tabs>
          <w:tab w:val="num" w:pos="6680"/>
        </w:tabs>
        <w:ind w:left="6680" w:hanging="180"/>
      </w:pPr>
    </w:lvl>
  </w:abstractNum>
  <w:abstractNum w:abstractNumId="34" w15:restartNumberingAfterBreak="0">
    <w:nsid w:val="7C0777EA"/>
    <w:multiLevelType w:val="multilevel"/>
    <w:tmpl w:val="40DE0D90"/>
    <w:lvl w:ilvl="0">
      <w:start w:val="1"/>
      <w:numFmt w:val="decimal"/>
      <w:isLg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680" w:hanging="68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E50274A"/>
    <w:multiLevelType w:val="multilevel"/>
    <w:tmpl w:val="B650A7EC"/>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2"/>
  </w:num>
  <w:num w:numId="2">
    <w:abstractNumId w:val="23"/>
  </w:num>
  <w:num w:numId="3">
    <w:abstractNumId w:val="12"/>
  </w:num>
  <w:num w:numId="4">
    <w:abstractNumId w:val="19"/>
  </w:num>
  <w:num w:numId="5">
    <w:abstractNumId w:val="18"/>
  </w:num>
  <w:num w:numId="6">
    <w:abstractNumId w:val="13"/>
  </w:num>
  <w:num w:numId="7">
    <w:abstractNumId w:val="14"/>
  </w:num>
  <w:num w:numId="8">
    <w:abstractNumId w:val="34"/>
  </w:num>
  <w:num w:numId="9">
    <w:abstractNumId w:val="20"/>
  </w:num>
  <w:num w:numId="10">
    <w:abstractNumId w:val="9"/>
  </w:num>
  <w:num w:numId="11">
    <w:abstractNumId w:val="7"/>
  </w:num>
  <w:num w:numId="12">
    <w:abstractNumId w:val="8"/>
  </w:num>
  <w:num w:numId="13">
    <w:abstractNumId w:val="3"/>
  </w:num>
  <w:num w:numId="14">
    <w:abstractNumId w:val="2"/>
  </w:num>
  <w:num w:numId="15">
    <w:abstractNumId w:val="1"/>
  </w:num>
  <w:num w:numId="16">
    <w:abstractNumId w:val="0"/>
  </w:num>
  <w:num w:numId="17">
    <w:abstractNumId w:val="16"/>
  </w:num>
  <w:num w:numId="18">
    <w:abstractNumId w:val="33"/>
  </w:num>
  <w:num w:numId="19">
    <w:abstractNumId w:val="27"/>
  </w:num>
  <w:num w:numId="20">
    <w:abstractNumId w:val="21"/>
  </w:num>
  <w:num w:numId="21">
    <w:abstractNumId w:val="6"/>
  </w:num>
  <w:num w:numId="22">
    <w:abstractNumId w:val="5"/>
  </w:num>
  <w:num w:numId="23">
    <w:abstractNumId w:val="4"/>
  </w:num>
  <w:num w:numId="24">
    <w:abstractNumId w:val="30"/>
  </w:num>
  <w:num w:numId="25">
    <w:abstractNumId w:val="24"/>
  </w:num>
  <w:num w:numId="26">
    <w:abstractNumId w:val="26"/>
  </w:num>
  <w:num w:numId="27">
    <w:abstractNumId w:val="11"/>
  </w:num>
  <w:num w:numId="28">
    <w:abstractNumId w:val="17"/>
  </w:num>
  <w:num w:numId="29">
    <w:abstractNumId w:val="32"/>
  </w:num>
  <w:num w:numId="30">
    <w:abstractNumId w:val="15"/>
  </w:num>
  <w:num w:numId="31">
    <w:abstractNumId w:val="10"/>
    <w:lvlOverride w:ilvl="0">
      <w:lvl w:ilvl="0">
        <w:start w:val="1"/>
        <w:numFmt w:val="bullet"/>
        <w:lvlText w:val=" "/>
        <w:legacy w:legacy="1" w:legacySpace="0" w:legacyIndent="360"/>
        <w:lvlJc w:val="left"/>
        <w:pPr>
          <w:ind w:left="360" w:hanging="360"/>
        </w:pPr>
        <w:rPr>
          <w:rFonts w:ascii="Times" w:hAnsi="Times" w:cs="Times" w:hint="default"/>
        </w:rPr>
      </w:lvl>
    </w:lvlOverride>
  </w:num>
  <w:num w:numId="32">
    <w:abstractNumId w:val="28"/>
  </w:num>
  <w:num w:numId="33">
    <w:abstractNumId w:val="25"/>
  </w:num>
  <w:num w:numId="34">
    <w:abstractNumId w:val="12"/>
  </w:num>
  <w:num w:numId="35">
    <w:abstractNumId w:val="12"/>
    <w:lvlOverride w:ilvl="0">
      <w:startOverride w:val="1"/>
    </w:lvlOverride>
  </w:num>
  <w:num w:numId="36">
    <w:abstractNumId w:val="12"/>
    <w:lvlOverride w:ilvl="0">
      <w:startOverride w:val="1"/>
    </w:lvlOverride>
  </w:num>
  <w:num w:numId="37">
    <w:abstractNumId w:val="12"/>
    <w:lvlOverride w:ilvl="0">
      <w:startOverride w:val="1"/>
    </w:lvlOverride>
  </w:num>
  <w:num w:numId="38">
    <w:abstractNumId w:val="12"/>
    <w:lvlOverride w:ilvl="0">
      <w:startOverride w:val="1"/>
    </w:lvlOverride>
  </w:num>
  <w:num w:numId="39">
    <w:abstractNumId w:val="23"/>
    <w:lvlOverride w:ilvl="0">
      <w:startOverride w:val="1"/>
    </w:lvlOverride>
  </w:num>
  <w:num w:numId="40">
    <w:abstractNumId w:val="23"/>
    <w:lvlOverride w:ilvl="0">
      <w:startOverride w:val="1"/>
    </w:lvlOverride>
  </w:num>
  <w:num w:numId="41">
    <w:abstractNumId w:val="23"/>
    <w:lvlOverride w:ilvl="0">
      <w:startOverride w:val="1"/>
    </w:lvlOverride>
  </w:num>
  <w:num w:numId="42">
    <w:abstractNumId w:val="12"/>
    <w:lvlOverride w:ilvl="0">
      <w:startOverride w:val="1"/>
    </w:lvlOverride>
  </w:num>
  <w:num w:numId="43">
    <w:abstractNumId w:val="12"/>
    <w:lvlOverride w:ilvl="0">
      <w:startOverride w:val="1"/>
    </w:lvlOverride>
  </w:num>
  <w:num w:numId="44">
    <w:abstractNumId w:val="31"/>
  </w:num>
  <w:num w:numId="45">
    <w:abstractNumId w:val="35"/>
  </w:num>
  <w:num w:numId="46">
    <w:abstractNumId w:val="29"/>
  </w:num>
  <w:num w:numId="47">
    <w:abstractNumId w:val="17"/>
  </w:num>
  <w:num w:numId="48">
    <w:abstractNumId w:val="30"/>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attachedTemplate r:id="rId1"/>
  <w:stylePaneFormatFilter w:val="0201" w:allStyles="1" w:customStyles="0" w:latentStyles="0" w:stylesInUse="0" w:headingStyles="0" w:numberingStyles="0" w:tableStyles="0" w:directFormattingOnRuns="0" w:directFormattingOnParagraphs="1" w:directFormattingOnNumbering="0" w:directFormattingOnTables="0" w:clearFormatting="0" w:top3HeadingStyles="0" w:visibleStyles="0" w:alternateStyleNames="0"/>
  <w:doNotTrackMoves/>
  <w:defaultTabStop w:val="708"/>
  <w:autoHyphenation/>
  <w:hyphenationZone w:val="454"/>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3CE"/>
    <w:rsid w:val="00032324"/>
    <w:rsid w:val="00032650"/>
    <w:rsid w:val="000408F3"/>
    <w:rsid w:val="000676E2"/>
    <w:rsid w:val="000952BD"/>
    <w:rsid w:val="000A65A8"/>
    <w:rsid w:val="000D49B6"/>
    <w:rsid w:val="000F03E2"/>
    <w:rsid w:val="000F057B"/>
    <w:rsid w:val="000F573F"/>
    <w:rsid w:val="000F6BA0"/>
    <w:rsid w:val="00106EC6"/>
    <w:rsid w:val="00173EE7"/>
    <w:rsid w:val="00176C41"/>
    <w:rsid w:val="0018669B"/>
    <w:rsid w:val="00197F69"/>
    <w:rsid w:val="001D420F"/>
    <w:rsid w:val="00205B18"/>
    <w:rsid w:val="002227FB"/>
    <w:rsid w:val="00225E79"/>
    <w:rsid w:val="002477EC"/>
    <w:rsid w:val="00263E06"/>
    <w:rsid w:val="002646A0"/>
    <w:rsid w:val="00291298"/>
    <w:rsid w:val="00291A98"/>
    <w:rsid w:val="002B5881"/>
    <w:rsid w:val="002F7AD2"/>
    <w:rsid w:val="00316E88"/>
    <w:rsid w:val="00326657"/>
    <w:rsid w:val="0034641E"/>
    <w:rsid w:val="00350617"/>
    <w:rsid w:val="00361C87"/>
    <w:rsid w:val="0038694E"/>
    <w:rsid w:val="003C13FA"/>
    <w:rsid w:val="003F14E3"/>
    <w:rsid w:val="004008BD"/>
    <w:rsid w:val="0041011C"/>
    <w:rsid w:val="004644C8"/>
    <w:rsid w:val="00481830"/>
    <w:rsid w:val="0048668C"/>
    <w:rsid w:val="004B4470"/>
    <w:rsid w:val="004D52A0"/>
    <w:rsid w:val="004D6DB3"/>
    <w:rsid w:val="004D71EA"/>
    <w:rsid w:val="004E2453"/>
    <w:rsid w:val="00537C78"/>
    <w:rsid w:val="0055506D"/>
    <w:rsid w:val="00563434"/>
    <w:rsid w:val="005B362C"/>
    <w:rsid w:val="005C7586"/>
    <w:rsid w:val="005E1908"/>
    <w:rsid w:val="005E1B5D"/>
    <w:rsid w:val="005F2242"/>
    <w:rsid w:val="00600905"/>
    <w:rsid w:val="00603B46"/>
    <w:rsid w:val="0065350C"/>
    <w:rsid w:val="00657A33"/>
    <w:rsid w:val="00694D13"/>
    <w:rsid w:val="006D2DFC"/>
    <w:rsid w:val="006D6195"/>
    <w:rsid w:val="0070605F"/>
    <w:rsid w:val="007323BE"/>
    <w:rsid w:val="00751C01"/>
    <w:rsid w:val="007577B7"/>
    <w:rsid w:val="007A6726"/>
    <w:rsid w:val="007C5DFD"/>
    <w:rsid w:val="00850837"/>
    <w:rsid w:val="00893FB3"/>
    <w:rsid w:val="008B2C48"/>
    <w:rsid w:val="008B6EA6"/>
    <w:rsid w:val="008C0519"/>
    <w:rsid w:val="008C212B"/>
    <w:rsid w:val="008F35AF"/>
    <w:rsid w:val="008F5DD6"/>
    <w:rsid w:val="00903356"/>
    <w:rsid w:val="00926616"/>
    <w:rsid w:val="009461BD"/>
    <w:rsid w:val="00946276"/>
    <w:rsid w:val="00963093"/>
    <w:rsid w:val="009A14CC"/>
    <w:rsid w:val="009B468E"/>
    <w:rsid w:val="009C0A17"/>
    <w:rsid w:val="009F50D6"/>
    <w:rsid w:val="009F6771"/>
    <w:rsid w:val="00A1450B"/>
    <w:rsid w:val="00A15F01"/>
    <w:rsid w:val="00A3137C"/>
    <w:rsid w:val="00A33758"/>
    <w:rsid w:val="00A40ED1"/>
    <w:rsid w:val="00A7313A"/>
    <w:rsid w:val="00A811D7"/>
    <w:rsid w:val="00B05A38"/>
    <w:rsid w:val="00B6375C"/>
    <w:rsid w:val="00B838F0"/>
    <w:rsid w:val="00B96886"/>
    <w:rsid w:val="00BC2EDE"/>
    <w:rsid w:val="00C329D4"/>
    <w:rsid w:val="00C47DED"/>
    <w:rsid w:val="00CA6652"/>
    <w:rsid w:val="00CB380E"/>
    <w:rsid w:val="00CB558F"/>
    <w:rsid w:val="00CC6338"/>
    <w:rsid w:val="00CD227E"/>
    <w:rsid w:val="00CF6F1F"/>
    <w:rsid w:val="00D07E4B"/>
    <w:rsid w:val="00D3060E"/>
    <w:rsid w:val="00D33D93"/>
    <w:rsid w:val="00D52A92"/>
    <w:rsid w:val="00D568AD"/>
    <w:rsid w:val="00D824C5"/>
    <w:rsid w:val="00D840F3"/>
    <w:rsid w:val="00D87C0E"/>
    <w:rsid w:val="00DA0384"/>
    <w:rsid w:val="00DA0830"/>
    <w:rsid w:val="00DA33CD"/>
    <w:rsid w:val="00DA5FFB"/>
    <w:rsid w:val="00DB132B"/>
    <w:rsid w:val="00DE6664"/>
    <w:rsid w:val="00DF397B"/>
    <w:rsid w:val="00E23D4E"/>
    <w:rsid w:val="00E56513"/>
    <w:rsid w:val="00EA6B22"/>
    <w:rsid w:val="00EB0B79"/>
    <w:rsid w:val="00EB16C7"/>
    <w:rsid w:val="00EC0B03"/>
    <w:rsid w:val="00ED0B84"/>
    <w:rsid w:val="00F1096C"/>
    <w:rsid w:val="00F33B90"/>
    <w:rsid w:val="00F37CF8"/>
    <w:rsid w:val="00F579F8"/>
    <w:rsid w:val="00F953CE"/>
    <w:rsid w:val="00F97FB1"/>
    <w:rsid w:val="00FB3988"/>
    <w:rsid w:val="00FB5A65"/>
    <w:rsid w:val="00FD56BD"/>
    <w:rsid w:val="00FF3492"/>
    <w:rsid w:val="00FF55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6E9959"/>
  <w15:chartTrackingRefBased/>
  <w15:docId w15:val="{79B570E4-6B5C-3745-9599-AB59CA43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HaupttextAnfang"/>
    <w:qFormat/>
    <w:rsid w:val="00D824C5"/>
    <w:pPr>
      <w:keepNext/>
      <w:pageBreakBefore/>
      <w:numPr>
        <w:numId w:val="9"/>
      </w:numPr>
      <w:spacing w:after="1980" w:line="440" w:lineRule="exact"/>
      <w:outlineLvl w:val="0"/>
    </w:pPr>
    <w:rPr>
      <w:rFonts w:ascii="Myriad Pro" w:hAnsi="Myriad Pro" w:cs="Arial"/>
      <w:b/>
      <w:bCs/>
      <w:kern w:val="32"/>
      <w:sz w:val="36"/>
      <w:szCs w:val="32"/>
    </w:rPr>
  </w:style>
  <w:style w:type="paragraph" w:styleId="berschrift2">
    <w:name w:val="heading 2"/>
    <w:basedOn w:val="Standard"/>
    <w:next w:val="Standard"/>
    <w:link w:val="berschrift2Zchn"/>
    <w:semiHidden/>
    <w:unhideWhenUsed/>
    <w:qFormat/>
    <w:rsid w:val="0018669B"/>
    <w:pPr>
      <w:keepNext/>
      <w:spacing w:before="240" w:after="60"/>
      <w:outlineLvl w:val="1"/>
    </w:pPr>
    <w:rPr>
      <w:rFonts w:ascii="Cambria" w:hAnsi="Cambria"/>
      <w:b/>
      <w:bCs/>
      <w:i/>
      <w:iCs/>
      <w:sz w:val="28"/>
      <w:szCs w:val="28"/>
    </w:rPr>
  </w:style>
  <w:style w:type="paragraph" w:styleId="berschrift3">
    <w:name w:val="heading 3"/>
    <w:basedOn w:val="Standard"/>
    <w:next w:val="Standard"/>
    <w:link w:val="berschrift3Zchn"/>
    <w:semiHidden/>
    <w:unhideWhenUsed/>
    <w:qFormat/>
    <w:rsid w:val="0018669B"/>
    <w:pPr>
      <w:keepNext/>
      <w:spacing w:before="240" w:after="60"/>
      <w:outlineLvl w:val="2"/>
    </w:pPr>
    <w:rPr>
      <w:rFonts w:ascii="Cambria" w:hAnsi="Cambria"/>
      <w:b/>
      <w:bCs/>
      <w:sz w:val="26"/>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customStyle="1" w:styleId="Marginal-Tab">
    <w:name w:val="Marginal-Tab."/>
    <w:next w:val="HaupttextAnfang"/>
    <w:rsid w:val="00D52A92"/>
    <w:pPr>
      <w:numPr>
        <w:numId w:val="47"/>
      </w:numPr>
      <w:spacing w:before="120" w:after="120" w:line="240" w:lineRule="exact"/>
    </w:pPr>
    <w:rPr>
      <w:rFonts w:ascii="Myriad Pro" w:hAnsi="Myriad Pro"/>
      <w:sz w:val="16"/>
      <w:szCs w:val="24"/>
    </w:rPr>
  </w:style>
  <w:style w:type="paragraph" w:customStyle="1" w:styleId="berschrift-2">
    <w:name w:val="Überschrift-2"/>
    <w:next w:val="HaupttextAnfang"/>
    <w:rsid w:val="00D824C5"/>
    <w:pPr>
      <w:numPr>
        <w:ilvl w:val="1"/>
        <w:numId w:val="9"/>
      </w:numPr>
      <w:spacing w:before="400" w:after="180" w:line="360" w:lineRule="exact"/>
    </w:pPr>
    <w:rPr>
      <w:rFonts w:ascii="Myriad Pro" w:hAnsi="Myriad Pro"/>
      <w:b/>
      <w:sz w:val="25"/>
      <w:szCs w:val="24"/>
    </w:rPr>
  </w:style>
  <w:style w:type="paragraph" w:customStyle="1" w:styleId="berschrift-3">
    <w:name w:val="Überschrift-3"/>
    <w:basedOn w:val="berschrift-2"/>
    <w:next w:val="HaupttextAnfang"/>
    <w:rsid w:val="00D824C5"/>
    <w:pPr>
      <w:numPr>
        <w:ilvl w:val="2"/>
      </w:numPr>
      <w:spacing w:before="360" w:after="160" w:line="280" w:lineRule="exact"/>
    </w:pPr>
    <w:rPr>
      <w:sz w:val="21"/>
    </w:rPr>
  </w:style>
  <w:style w:type="paragraph" w:customStyle="1" w:styleId="berschrift-4">
    <w:name w:val="Überschrift-4"/>
    <w:basedOn w:val="berschrift-3"/>
    <w:next w:val="HaupttextAnfang"/>
    <w:rsid w:val="00D824C5"/>
    <w:pPr>
      <w:numPr>
        <w:ilvl w:val="3"/>
      </w:numPr>
      <w:spacing w:before="260" w:after="130" w:line="260" w:lineRule="exact"/>
    </w:pPr>
    <w:rPr>
      <w:sz w:val="20"/>
    </w:rPr>
  </w:style>
  <w:style w:type="paragraph" w:customStyle="1" w:styleId="berschrift-zwi">
    <w:name w:val="Überschrift-zwi"/>
    <w:next w:val="HaupttextAnfang"/>
    <w:link w:val="berschrift-zwiZchn"/>
    <w:rsid w:val="00D824C5"/>
    <w:pPr>
      <w:spacing w:before="260" w:after="130" w:line="260" w:lineRule="exact"/>
    </w:pPr>
    <w:rPr>
      <w:rFonts w:ascii="Myriad Pro" w:hAnsi="Myriad Pro"/>
      <w:b/>
      <w:sz w:val="19"/>
      <w:szCs w:val="24"/>
    </w:rPr>
  </w:style>
  <w:style w:type="paragraph" w:customStyle="1" w:styleId="Abstract">
    <w:name w:val="Abstract"/>
    <w:rsid w:val="002646A0"/>
    <w:pPr>
      <w:spacing w:line="250" w:lineRule="exact"/>
      <w:ind w:left="567" w:right="567"/>
    </w:pPr>
    <w:rPr>
      <w:rFonts w:ascii="Sabon" w:hAnsi="Sabon"/>
      <w:i/>
      <w:szCs w:val="24"/>
    </w:rPr>
  </w:style>
  <w:style w:type="paragraph" w:customStyle="1" w:styleId="HaupttextAnfang">
    <w:name w:val="Haupttext_Anfang"/>
    <w:next w:val="HaupttextFolge"/>
    <w:link w:val="HaupttextAnfangZchn"/>
    <w:rsid w:val="00A811D7"/>
    <w:pPr>
      <w:spacing w:before="120" w:line="260" w:lineRule="atLeast"/>
      <w:jc w:val="both"/>
    </w:pPr>
    <w:rPr>
      <w:rFonts w:ascii="Sabon" w:hAnsi="Sabon"/>
      <w:szCs w:val="24"/>
    </w:rPr>
  </w:style>
  <w:style w:type="paragraph" w:styleId="Kopfzeile">
    <w:name w:val="header"/>
    <w:basedOn w:val="Standard"/>
    <w:rsid w:val="006D6195"/>
    <w:pPr>
      <w:pBdr>
        <w:bottom w:val="single" w:sz="4" w:space="1" w:color="auto"/>
      </w:pBdr>
      <w:tabs>
        <w:tab w:val="center" w:pos="4536"/>
        <w:tab w:val="right" w:pos="9072"/>
      </w:tabs>
    </w:pPr>
    <w:rPr>
      <w:rFonts w:ascii="Myriad Pro" w:hAnsi="Myriad Pro"/>
      <w:sz w:val="20"/>
    </w:rPr>
  </w:style>
  <w:style w:type="paragraph" w:customStyle="1" w:styleId="Funote">
    <w:name w:val="Fußnote"/>
    <w:rsid w:val="00694D13"/>
    <w:pPr>
      <w:spacing w:line="200" w:lineRule="exact"/>
    </w:pPr>
    <w:rPr>
      <w:rFonts w:ascii="Sabon" w:hAnsi="Sabon"/>
      <w:sz w:val="16"/>
      <w:szCs w:val="24"/>
    </w:rPr>
  </w:style>
  <w:style w:type="paragraph" w:styleId="Funotentext">
    <w:name w:val="footnote text"/>
    <w:basedOn w:val="Standard"/>
    <w:semiHidden/>
    <w:rsid w:val="00694D13"/>
    <w:rPr>
      <w:sz w:val="20"/>
      <w:szCs w:val="20"/>
    </w:rPr>
  </w:style>
  <w:style w:type="character" w:styleId="Funotenzeichen">
    <w:name w:val="footnote reference"/>
    <w:semiHidden/>
    <w:rsid w:val="00694D13"/>
    <w:rPr>
      <w:vertAlign w:val="superscript"/>
    </w:rPr>
  </w:style>
  <w:style w:type="paragraph" w:customStyle="1" w:styleId="Kommando">
    <w:name w:val="Kommando"/>
    <w:next w:val="KommandoFolge"/>
    <w:link w:val="KommandoZchn"/>
    <w:rsid w:val="00DA5FFB"/>
    <w:pPr>
      <w:tabs>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s>
      <w:spacing w:before="120" w:line="220" w:lineRule="exact"/>
    </w:pPr>
    <w:rPr>
      <w:rFonts w:ascii="LettrGoth12 BT" w:hAnsi="LettrGoth12 BT"/>
      <w:sz w:val="18"/>
      <w:szCs w:val="24"/>
    </w:rPr>
  </w:style>
  <w:style w:type="paragraph" w:customStyle="1" w:styleId="KommandoFolge">
    <w:name w:val="Kommando_Folge"/>
    <w:basedOn w:val="Kommando"/>
    <w:rsid w:val="005C7586"/>
    <w:pPr>
      <w:spacing w:before="0"/>
    </w:pPr>
  </w:style>
  <w:style w:type="paragraph" w:styleId="Beschriftung">
    <w:name w:val="caption"/>
    <w:basedOn w:val="Standard"/>
    <w:next w:val="Standard"/>
    <w:qFormat/>
    <w:rsid w:val="00694D13"/>
    <w:rPr>
      <w:b/>
      <w:bCs/>
      <w:sz w:val="20"/>
      <w:szCs w:val="20"/>
    </w:rPr>
  </w:style>
  <w:style w:type="paragraph" w:customStyle="1" w:styleId="ListeaAnfang">
    <w:name w:val="Liste_a_Anfang"/>
    <w:next w:val="ListeaFolge"/>
    <w:rsid w:val="00963093"/>
    <w:pPr>
      <w:numPr>
        <w:numId w:val="2"/>
      </w:numPr>
      <w:spacing w:before="120" w:line="260" w:lineRule="exact"/>
      <w:jc w:val="both"/>
    </w:pPr>
    <w:rPr>
      <w:rFonts w:ascii="Sabon" w:hAnsi="Sabon"/>
      <w:bCs/>
    </w:rPr>
  </w:style>
  <w:style w:type="paragraph" w:customStyle="1" w:styleId="ListeaFolge">
    <w:name w:val="Liste_a_Folge"/>
    <w:basedOn w:val="ListeaAnfang"/>
    <w:rsid w:val="0055506D"/>
    <w:pPr>
      <w:spacing w:before="0"/>
    </w:pPr>
  </w:style>
  <w:style w:type="paragraph" w:customStyle="1" w:styleId="ListeNumAnfang">
    <w:name w:val="Liste_Num_Anfang"/>
    <w:next w:val="ListeNumFolge"/>
    <w:link w:val="ListeNumAnfangZchn"/>
    <w:rsid w:val="00A811D7"/>
    <w:pPr>
      <w:numPr>
        <w:numId w:val="34"/>
      </w:numPr>
      <w:spacing w:before="120" w:line="260" w:lineRule="exact"/>
      <w:jc w:val="both"/>
    </w:pPr>
    <w:rPr>
      <w:rFonts w:ascii="Sabon" w:hAnsi="Sabon"/>
      <w:bCs/>
    </w:rPr>
  </w:style>
  <w:style w:type="paragraph" w:customStyle="1" w:styleId="ListeNumFolge">
    <w:name w:val="Liste_Num_Folge"/>
    <w:basedOn w:val="ListeNumAnfang"/>
    <w:rsid w:val="00A811D7"/>
    <w:pPr>
      <w:spacing w:before="0"/>
    </w:pPr>
  </w:style>
  <w:style w:type="paragraph" w:customStyle="1" w:styleId="ListeSquareAnfang">
    <w:name w:val="Liste_Square_Anfang"/>
    <w:next w:val="ListeSquareFolge"/>
    <w:rsid w:val="00A811D7"/>
    <w:pPr>
      <w:numPr>
        <w:numId w:val="33"/>
      </w:numPr>
      <w:spacing w:before="120" w:line="260" w:lineRule="exact"/>
      <w:jc w:val="both"/>
    </w:pPr>
    <w:rPr>
      <w:rFonts w:ascii="Sabon" w:hAnsi="Sabon"/>
      <w:bCs/>
    </w:rPr>
  </w:style>
  <w:style w:type="paragraph" w:customStyle="1" w:styleId="ListeSquareFolge">
    <w:name w:val="Liste_Square_Folge"/>
    <w:basedOn w:val="ListeSquareAnfang"/>
    <w:rsid w:val="00DF397B"/>
    <w:pPr>
      <w:numPr>
        <w:numId w:val="4"/>
      </w:numPr>
      <w:spacing w:before="0"/>
    </w:pPr>
  </w:style>
  <w:style w:type="paragraph" w:customStyle="1" w:styleId="ListePunktAnfang">
    <w:name w:val="Liste_Punkt_Anfang"/>
    <w:next w:val="ListePunktFolge"/>
    <w:rsid w:val="00A811D7"/>
    <w:pPr>
      <w:numPr>
        <w:numId w:val="5"/>
      </w:numPr>
      <w:spacing w:before="120" w:line="260" w:lineRule="exact"/>
      <w:ind w:left="511" w:hanging="227"/>
      <w:jc w:val="both"/>
    </w:pPr>
    <w:rPr>
      <w:rFonts w:ascii="Sabon" w:hAnsi="Sabon"/>
      <w:bCs/>
    </w:rPr>
  </w:style>
  <w:style w:type="paragraph" w:customStyle="1" w:styleId="ListePunktFolge">
    <w:name w:val="Liste_Punkt_Folge"/>
    <w:basedOn w:val="ListePunktAnfang"/>
    <w:rsid w:val="00CD227E"/>
    <w:pPr>
      <w:spacing w:before="0"/>
    </w:pPr>
  </w:style>
  <w:style w:type="paragraph" w:customStyle="1" w:styleId="ListeStrichAnfang">
    <w:name w:val="Liste_Strich_Anfang"/>
    <w:next w:val="ListeStrichFolge"/>
    <w:rsid w:val="00A811D7"/>
    <w:pPr>
      <w:numPr>
        <w:numId w:val="7"/>
      </w:numPr>
      <w:spacing w:before="120" w:line="260" w:lineRule="exact"/>
      <w:ind w:left="738" w:hanging="284"/>
      <w:jc w:val="both"/>
    </w:pPr>
    <w:rPr>
      <w:rFonts w:ascii="Sabon" w:hAnsi="Sabon"/>
      <w:bCs/>
    </w:rPr>
  </w:style>
  <w:style w:type="paragraph" w:customStyle="1" w:styleId="ListeStrichFolge">
    <w:name w:val="Liste_Strich_Folge"/>
    <w:basedOn w:val="ListeStrichAnfang"/>
    <w:rsid w:val="00CD227E"/>
    <w:pPr>
      <w:spacing w:before="0"/>
    </w:pPr>
  </w:style>
  <w:style w:type="paragraph" w:customStyle="1" w:styleId="Literatur">
    <w:name w:val="Literatur"/>
    <w:rsid w:val="00CD227E"/>
    <w:pPr>
      <w:spacing w:before="120" w:line="240" w:lineRule="exact"/>
      <w:ind w:left="680" w:hanging="340"/>
    </w:pPr>
    <w:rPr>
      <w:rFonts w:ascii="Sabon" w:hAnsi="Sabon"/>
      <w:bCs/>
      <w:noProof/>
      <w:sz w:val="18"/>
    </w:rPr>
  </w:style>
  <w:style w:type="paragraph" w:customStyle="1" w:styleId="Marginal-Abb">
    <w:name w:val="Marginal-Abb."/>
    <w:next w:val="HaupttextAnfang"/>
    <w:rsid w:val="00D52A92"/>
    <w:pPr>
      <w:numPr>
        <w:numId w:val="49"/>
      </w:numPr>
      <w:spacing w:before="120" w:after="120" w:line="240" w:lineRule="exact"/>
    </w:pPr>
    <w:rPr>
      <w:rFonts w:ascii="Myriad Pro" w:hAnsi="Myriad Pro"/>
      <w:sz w:val="16"/>
      <w:szCs w:val="24"/>
    </w:rPr>
  </w:style>
  <w:style w:type="paragraph" w:customStyle="1" w:styleId="Marginal-Listing">
    <w:name w:val="Marginal-Listing"/>
    <w:next w:val="HaupttextAnfang"/>
    <w:rsid w:val="00D52A92"/>
    <w:pPr>
      <w:numPr>
        <w:numId w:val="48"/>
      </w:numPr>
      <w:spacing w:before="120" w:after="120" w:line="240" w:lineRule="exact"/>
    </w:pPr>
    <w:rPr>
      <w:rFonts w:ascii="Myriad Pro" w:hAnsi="Myriad Pro"/>
      <w:sz w:val="16"/>
      <w:szCs w:val="24"/>
    </w:rPr>
  </w:style>
  <w:style w:type="paragraph" w:customStyle="1" w:styleId="MarginalierechteSeite">
    <w:name w:val="Marginalie rechte Seite"/>
    <w:next w:val="Standard"/>
    <w:rsid w:val="0065350C"/>
    <w:pPr>
      <w:spacing w:before="120" w:after="120" w:line="240" w:lineRule="exact"/>
    </w:pPr>
    <w:rPr>
      <w:rFonts w:ascii="Myriad Pro" w:hAnsi="Myriad Pro"/>
      <w:sz w:val="16"/>
      <w:szCs w:val="24"/>
    </w:rPr>
  </w:style>
  <w:style w:type="paragraph" w:customStyle="1" w:styleId="Merksatz">
    <w:name w:val="Merksatz"/>
    <w:rsid w:val="00D52A92"/>
    <w:pPr>
      <w:shd w:val="clear" w:color="auto" w:fill="E6E6E6"/>
      <w:spacing w:after="120" w:line="260" w:lineRule="exact"/>
    </w:pPr>
    <w:rPr>
      <w:rFonts w:ascii="Myriad Pro" w:hAnsi="Myriad Pro"/>
      <w:sz w:val="18"/>
      <w:szCs w:val="24"/>
    </w:rPr>
  </w:style>
  <w:style w:type="paragraph" w:customStyle="1" w:styleId="MerksatzHead">
    <w:name w:val="Merksatz_Head"/>
    <w:basedOn w:val="Merksatz"/>
    <w:next w:val="Merksatz"/>
    <w:rsid w:val="00D52A92"/>
    <w:pPr>
      <w:spacing w:before="120" w:after="0"/>
    </w:pPr>
    <w:rPr>
      <w:b/>
    </w:rPr>
  </w:style>
  <w:style w:type="paragraph" w:customStyle="1" w:styleId="TabelleZelle">
    <w:name w:val="Tabelle_Zelle"/>
    <w:rsid w:val="00A811D7"/>
    <w:pPr>
      <w:spacing w:before="40" w:after="40" w:line="200" w:lineRule="exact"/>
    </w:pPr>
    <w:rPr>
      <w:rFonts w:ascii="Myriad Pro" w:hAnsi="Myriad Pro"/>
      <w:b/>
      <w:sz w:val="16"/>
      <w:szCs w:val="24"/>
    </w:rPr>
  </w:style>
  <w:style w:type="paragraph" w:customStyle="1" w:styleId="TabelleKopf">
    <w:name w:val="Tabelle_Kopf"/>
    <w:basedOn w:val="TabelleZelle"/>
    <w:next w:val="TabelleZelle"/>
    <w:rsid w:val="00A811D7"/>
    <w:rPr>
      <w:b w:val="0"/>
    </w:rPr>
  </w:style>
  <w:style w:type="paragraph" w:customStyle="1" w:styleId="Tabellenfunote">
    <w:name w:val="Tabellenfußnote"/>
    <w:rsid w:val="00603B46"/>
    <w:pPr>
      <w:spacing w:line="200" w:lineRule="exact"/>
    </w:pPr>
    <w:rPr>
      <w:rFonts w:ascii="Sabon" w:hAnsi="Sabon"/>
      <w:sz w:val="16"/>
      <w:szCs w:val="24"/>
    </w:rPr>
  </w:style>
  <w:style w:type="character" w:customStyle="1" w:styleId="Absatzstandardschrift">
    <w:name w:val="Absatzstandardschrift"/>
    <w:basedOn w:val="Absatz-Standardschriftart"/>
    <w:rsid w:val="00197F69"/>
  </w:style>
  <w:style w:type="character" w:customStyle="1" w:styleId="Code">
    <w:name w:val="Code"/>
    <w:rsid w:val="00197F69"/>
    <w:rPr>
      <w:rFonts w:ascii="LettrGoth12 BT" w:hAnsi="LettrGoth12 BT"/>
      <w:sz w:val="17"/>
    </w:rPr>
  </w:style>
  <w:style w:type="character" w:customStyle="1" w:styleId="CodeFunote">
    <w:name w:val="Code_Fußnote"/>
    <w:rsid w:val="00FB5A65"/>
    <w:rPr>
      <w:rFonts w:ascii="LettrGoth12 BT" w:hAnsi="LettrGoth12 BT"/>
      <w:sz w:val="15"/>
    </w:rPr>
  </w:style>
  <w:style w:type="character" w:customStyle="1" w:styleId="Dingbats">
    <w:name w:val="Dingbats"/>
    <w:rsid w:val="00197F69"/>
    <w:rPr>
      <w:rFonts w:ascii="ZapfDingbats" w:hAnsi="ZapfDingbats"/>
    </w:rPr>
  </w:style>
  <w:style w:type="character" w:styleId="Fett">
    <w:name w:val="Strong"/>
    <w:qFormat/>
    <w:rsid w:val="00197F69"/>
    <w:rPr>
      <w:b/>
      <w:bCs/>
    </w:rPr>
  </w:style>
  <w:style w:type="character" w:customStyle="1" w:styleId="Fett-Kursiv">
    <w:name w:val="Fett-Kursiv"/>
    <w:rsid w:val="00197F69"/>
    <w:rPr>
      <w:b/>
      <w:i/>
    </w:rPr>
  </w:style>
  <w:style w:type="character" w:customStyle="1" w:styleId="Kursiv">
    <w:name w:val="Kursiv"/>
    <w:rsid w:val="00197F69"/>
    <w:rPr>
      <w:i/>
    </w:rPr>
  </w:style>
  <w:style w:type="character" w:customStyle="1" w:styleId="Hochgestellt">
    <w:name w:val="Hochgestellt"/>
    <w:rsid w:val="00197F69"/>
    <w:rPr>
      <w:vertAlign w:val="superscript"/>
    </w:rPr>
  </w:style>
  <w:style w:type="character" w:customStyle="1" w:styleId="Symbol">
    <w:name w:val="Symbol"/>
    <w:rsid w:val="00197F69"/>
    <w:rPr>
      <w:rFonts w:ascii="Symbol" w:hAnsi="Symbol"/>
    </w:rPr>
  </w:style>
  <w:style w:type="character" w:customStyle="1" w:styleId="rot">
    <w:name w:val="rot"/>
    <w:rsid w:val="00197F69"/>
    <w:rPr>
      <w:color w:val="CC0000"/>
    </w:rPr>
  </w:style>
  <w:style w:type="paragraph" w:customStyle="1" w:styleId="HaupttextFolge">
    <w:name w:val="Haupttext_Folge"/>
    <w:basedOn w:val="Standard"/>
    <w:rsid w:val="00A811D7"/>
    <w:pPr>
      <w:tabs>
        <w:tab w:val="left" w:pos="285"/>
        <w:tab w:val="left" w:pos="342"/>
      </w:tabs>
      <w:overflowPunct w:val="0"/>
      <w:autoSpaceDE w:val="0"/>
      <w:autoSpaceDN w:val="0"/>
      <w:adjustRightInd w:val="0"/>
      <w:ind w:firstLine="342"/>
      <w:jc w:val="both"/>
      <w:textAlignment w:val="baseline"/>
    </w:pPr>
    <w:rPr>
      <w:rFonts w:ascii="Sabon" w:hAnsi="Sabon"/>
      <w:color w:val="000000"/>
      <w:sz w:val="20"/>
      <w:szCs w:val="20"/>
    </w:rPr>
  </w:style>
  <w:style w:type="paragraph" w:customStyle="1" w:styleId="berschrift-1">
    <w:name w:val="Überschrift-1"/>
    <w:basedOn w:val="Standard"/>
    <w:semiHidden/>
    <w:rsid w:val="00DF397B"/>
    <w:pPr>
      <w:keepNext/>
      <w:tabs>
        <w:tab w:val="left" w:pos="624"/>
      </w:tabs>
      <w:overflowPunct w:val="0"/>
      <w:autoSpaceDE w:val="0"/>
      <w:autoSpaceDN w:val="0"/>
      <w:adjustRightInd w:val="0"/>
      <w:spacing w:after="1980"/>
      <w:ind w:left="624" w:hanging="624"/>
      <w:textAlignment w:val="baseline"/>
    </w:pPr>
    <w:rPr>
      <w:rFonts w:ascii="Myriad Roman" w:hAnsi="Myriad Roman"/>
      <w:b/>
      <w:noProof/>
      <w:color w:val="000000"/>
      <w:sz w:val="36"/>
      <w:szCs w:val="20"/>
    </w:rPr>
  </w:style>
  <w:style w:type="paragraph" w:styleId="Fuzeile">
    <w:name w:val="footer"/>
    <w:basedOn w:val="Standard"/>
    <w:semiHidden/>
    <w:rsid w:val="005C7586"/>
    <w:pPr>
      <w:tabs>
        <w:tab w:val="center" w:pos="4536"/>
        <w:tab w:val="right" w:pos="9072"/>
      </w:tabs>
    </w:pPr>
  </w:style>
  <w:style w:type="character" w:styleId="Seitenzahl">
    <w:name w:val="page number"/>
    <w:basedOn w:val="Absatz-Standardschriftart"/>
    <w:semiHidden/>
    <w:rsid w:val="006D6195"/>
  </w:style>
  <w:style w:type="table" w:styleId="Tabellengitternetz">
    <w:name w:val="Tabellengitternetz"/>
    <w:basedOn w:val="NormaleTabelle"/>
    <w:semiHidden/>
    <w:rsid w:val="00F37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NumAnfangZchn">
    <w:name w:val="Liste_Num_Anfang Zchn"/>
    <w:link w:val="ListeNumAnfang"/>
    <w:rsid w:val="00A811D7"/>
    <w:rPr>
      <w:rFonts w:ascii="Sabon" w:hAnsi="Sabon"/>
      <w:bCs/>
      <w:lang w:val="de-DE" w:eastAsia="de-DE" w:bidi="ar-SA"/>
    </w:rPr>
  </w:style>
  <w:style w:type="table" w:customStyle="1" w:styleId="MappingTable">
    <w:name w:val="Mapping Table"/>
    <w:basedOn w:val="NormaleTabelle"/>
    <w:rsid w:val="00FD56BD"/>
    <w:pPr>
      <w:spacing w:line="240" w:lineRule="exact"/>
    </w:pPr>
    <w:rPr>
      <w:rFonts w:ascii="Myriad Pro" w:hAnsi="Myriad Pro"/>
      <w: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pPr>
        <w:wordWrap/>
        <w:spacing w:line="240" w:lineRule="exact"/>
      </w:pPr>
      <w:rPr>
        <w:rFonts w:ascii="Calibri" w:hAnsi="Calibri"/>
        <w:b/>
        <w:i w:val="0"/>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character" w:customStyle="1" w:styleId="berschrift-zwiZchn">
    <w:name w:val="Überschrift-zwi Zchn"/>
    <w:link w:val="berschrift-zwi"/>
    <w:rsid w:val="00D824C5"/>
    <w:rPr>
      <w:rFonts w:ascii="Myriad Pro" w:hAnsi="Myriad Pro"/>
      <w:b/>
      <w:sz w:val="19"/>
      <w:szCs w:val="24"/>
      <w:lang w:val="de-DE" w:eastAsia="de-DE" w:bidi="ar-SA"/>
    </w:rPr>
  </w:style>
  <w:style w:type="character" w:customStyle="1" w:styleId="KommandoZchn">
    <w:name w:val="Kommando Zchn"/>
    <w:link w:val="Kommando"/>
    <w:rsid w:val="00EA6B22"/>
    <w:rPr>
      <w:rFonts w:ascii="LettrGoth12 BT" w:hAnsi="LettrGoth12 BT"/>
      <w:sz w:val="18"/>
      <w:szCs w:val="24"/>
      <w:lang w:val="de-DE" w:eastAsia="de-DE" w:bidi="ar-SA"/>
    </w:rPr>
  </w:style>
  <w:style w:type="character" w:customStyle="1" w:styleId="HaupttextAnfangZchn">
    <w:name w:val="Haupttext_Anfang Zchn"/>
    <w:link w:val="HaupttextAnfang"/>
    <w:rsid w:val="00A811D7"/>
    <w:rPr>
      <w:rFonts w:ascii="Sabon" w:hAnsi="Sabon"/>
      <w:szCs w:val="24"/>
      <w:lang w:val="de-DE" w:eastAsia="de-DE" w:bidi="ar-SA"/>
    </w:rPr>
  </w:style>
  <w:style w:type="character" w:customStyle="1" w:styleId="Tiefgestellt">
    <w:name w:val="Tiefgestellt"/>
    <w:rsid w:val="00F97FB1"/>
    <w:rPr>
      <w:noProof/>
      <w:vertAlign w:val="subscript"/>
    </w:rPr>
  </w:style>
  <w:style w:type="paragraph" w:styleId="Inhaltsverzeichnisberschrift">
    <w:name w:val="TOC Heading"/>
    <w:basedOn w:val="berschrift1"/>
    <w:next w:val="Standard"/>
    <w:uiPriority w:val="39"/>
    <w:semiHidden/>
    <w:unhideWhenUsed/>
    <w:qFormat/>
    <w:rsid w:val="0018669B"/>
    <w:pPr>
      <w:keepLines/>
      <w:pageBreakBefore w:val="0"/>
      <w:numPr>
        <w:numId w:val="0"/>
      </w:numPr>
      <w:spacing w:before="480" w:after="0" w:line="276" w:lineRule="auto"/>
      <w:outlineLvl w:val="9"/>
    </w:pPr>
    <w:rPr>
      <w:rFonts w:ascii="Cambria" w:hAnsi="Cambria" w:cs="Times New Roman"/>
      <w:color w:val="365F91"/>
      <w:kern w:val="0"/>
      <w:sz w:val="28"/>
      <w:szCs w:val="28"/>
      <w:lang w:eastAsia="en-US"/>
    </w:rPr>
  </w:style>
  <w:style w:type="paragraph" w:styleId="Verzeichnis2">
    <w:name w:val="toc 2"/>
    <w:basedOn w:val="Standard"/>
    <w:next w:val="Standard"/>
    <w:autoRedefine/>
    <w:uiPriority w:val="39"/>
    <w:unhideWhenUsed/>
    <w:qFormat/>
    <w:rsid w:val="0018669B"/>
    <w:pPr>
      <w:spacing w:after="100" w:line="276" w:lineRule="auto"/>
      <w:ind w:left="220"/>
    </w:pPr>
    <w:rPr>
      <w:rFonts w:ascii="Calibri" w:hAnsi="Calibri"/>
      <w:sz w:val="22"/>
      <w:szCs w:val="22"/>
      <w:lang w:eastAsia="en-US"/>
    </w:rPr>
  </w:style>
  <w:style w:type="paragraph" w:styleId="Verzeichnis1">
    <w:name w:val="toc 1"/>
    <w:basedOn w:val="Standard"/>
    <w:next w:val="Standard"/>
    <w:autoRedefine/>
    <w:uiPriority w:val="39"/>
    <w:unhideWhenUsed/>
    <w:qFormat/>
    <w:rsid w:val="0018669B"/>
    <w:pPr>
      <w:spacing w:after="100" w:line="276" w:lineRule="auto"/>
    </w:pPr>
    <w:rPr>
      <w:rFonts w:ascii="Calibri" w:hAnsi="Calibri"/>
      <w:sz w:val="22"/>
      <w:szCs w:val="22"/>
      <w:lang w:eastAsia="en-US"/>
    </w:rPr>
  </w:style>
  <w:style w:type="paragraph" w:styleId="Verzeichnis3">
    <w:name w:val="toc 3"/>
    <w:basedOn w:val="Standard"/>
    <w:next w:val="Standard"/>
    <w:autoRedefine/>
    <w:uiPriority w:val="39"/>
    <w:unhideWhenUsed/>
    <w:qFormat/>
    <w:rsid w:val="0018669B"/>
    <w:pPr>
      <w:spacing w:after="100" w:line="276" w:lineRule="auto"/>
      <w:ind w:left="440"/>
    </w:pPr>
    <w:rPr>
      <w:rFonts w:ascii="Calibri" w:hAnsi="Calibri"/>
      <w:sz w:val="22"/>
      <w:szCs w:val="22"/>
      <w:lang w:eastAsia="en-US"/>
    </w:rPr>
  </w:style>
  <w:style w:type="paragraph" w:styleId="Sprechblasentext">
    <w:name w:val="Balloon Text"/>
    <w:basedOn w:val="Standard"/>
    <w:link w:val="SprechblasentextZchn"/>
    <w:rsid w:val="0018669B"/>
    <w:rPr>
      <w:rFonts w:ascii="Tahoma" w:hAnsi="Tahoma" w:cs="Tahoma"/>
      <w:sz w:val="16"/>
      <w:szCs w:val="16"/>
    </w:rPr>
  </w:style>
  <w:style w:type="character" w:customStyle="1" w:styleId="SprechblasentextZchn">
    <w:name w:val="Sprechblasentext Zchn"/>
    <w:link w:val="Sprechblasentext"/>
    <w:rsid w:val="0018669B"/>
    <w:rPr>
      <w:rFonts w:ascii="Tahoma" w:hAnsi="Tahoma" w:cs="Tahoma"/>
      <w:sz w:val="16"/>
      <w:szCs w:val="16"/>
    </w:rPr>
  </w:style>
  <w:style w:type="character" w:customStyle="1" w:styleId="berschrift2Zchn">
    <w:name w:val="Überschrift 2 Zchn"/>
    <w:link w:val="berschrift2"/>
    <w:semiHidden/>
    <w:rsid w:val="0018669B"/>
    <w:rPr>
      <w:rFonts w:ascii="Cambria" w:eastAsia="Times New Roman" w:hAnsi="Cambria" w:cs="Times New Roman"/>
      <w:b/>
      <w:bCs/>
      <w:i/>
      <w:iCs/>
      <w:sz w:val="28"/>
      <w:szCs w:val="28"/>
    </w:rPr>
  </w:style>
  <w:style w:type="character" w:customStyle="1" w:styleId="berschrift3Zchn">
    <w:name w:val="Überschrift 3 Zchn"/>
    <w:link w:val="berschrift3"/>
    <w:semiHidden/>
    <w:rsid w:val="0018669B"/>
    <w:rPr>
      <w:rFonts w:ascii="Cambria" w:eastAsia="Times New Roman" w:hAnsi="Cambria" w:cs="Times New Roman"/>
      <w:b/>
      <w:bCs/>
      <w:sz w:val="26"/>
      <w:szCs w:val="26"/>
    </w:rPr>
  </w:style>
  <w:style w:type="character" w:styleId="Hyperlink">
    <w:name w:val="Hyperlink"/>
    <w:uiPriority w:val="99"/>
    <w:unhideWhenUsed/>
    <w:rsid w:val="001866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nning/WPS%20&#8211;%20Workplace%20Solutions%20GmbH/Lilienthal,%20Carola%20-%20DDD%20Buch%20Monolithen%20und%20Microservices/Vorlage/dpunkt_einspaltig/dpunkt_einspalti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56F15-CA3F-4266-BEE9-B5F3528ED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dpunkt_einspaltig.dot</Template>
  <TotalTime>0</TotalTime>
  <Pages>7</Pages>
  <Words>1362</Words>
  <Characters>8582</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1</vt:lpstr>
    </vt:vector>
  </TitlesOfParts>
  <Company>dpunkt.verlag GmbH</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Henning Schwentner</dc:creator>
  <cp:keywords/>
  <dc:description/>
  <cp:lastModifiedBy>Henning Schwentner</cp:lastModifiedBy>
  <cp:revision>1</cp:revision>
  <cp:lastPrinted>2009-06-08T12:40:00Z</cp:lastPrinted>
  <dcterms:created xsi:type="dcterms:W3CDTF">2021-06-13T19:44:00Z</dcterms:created>
  <dcterms:modified xsi:type="dcterms:W3CDTF">2021-06-13T20:00:00Z</dcterms:modified>
</cp:coreProperties>
</file>